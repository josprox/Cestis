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5E0B3" w:themeColor="accent6" w:themeTint="66"/>
  <w:body>
    <w:p w14:paraId="088931F6" w14:textId="77777777" w:rsidR="0023258F" w:rsidRDefault="00E932DC" w:rsidP="0023258F">
      <w:pPr>
        <w:pBdr>
          <w:bottom w:val="single" w:sz="12" w:space="1" w:color="auto"/>
        </w:pBdr>
        <w:jc w:val="center"/>
      </w:pPr>
      <w:r>
        <w:rPr>
          <w:noProof/>
        </w:rPr>
        <w:drawing>
          <wp:inline distT="0" distB="0" distL="0" distR="0" wp14:anchorId="0CACE609" wp14:editId="6001A05D">
            <wp:extent cx="4800600" cy="197240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452" cy="19756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Borders>
          <w:top w:val="none" w:sz="0" w:space="0" w:color="auto"/>
          <w:bottom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23258F" w:rsidRPr="0023258F" w14:paraId="3EA2AB46" w14:textId="77777777" w:rsidTr="0023258F">
        <w:tc>
          <w:tcPr>
            <w:tcW w:w="4414" w:type="dxa"/>
            <w:vMerge w:val="restart"/>
          </w:tcPr>
          <w:p w14:paraId="124E6D0E" w14:textId="77777777" w:rsidR="0023258F" w:rsidRPr="0023258F" w:rsidRDefault="0023258F" w:rsidP="00E932DC">
            <w:pPr>
              <w:jc w:val="center"/>
              <w:rPr>
                <w:sz w:val="36"/>
                <w:szCs w:val="36"/>
              </w:rPr>
            </w:pPr>
            <w:r w:rsidRPr="0023258F">
              <w:rPr>
                <w:sz w:val="36"/>
                <w:szCs w:val="36"/>
              </w:rPr>
              <w:t>Cetis CWP: Cetis Control Web Panel</w:t>
            </w:r>
          </w:p>
        </w:tc>
        <w:tc>
          <w:tcPr>
            <w:tcW w:w="4414" w:type="dxa"/>
          </w:tcPr>
          <w:p w14:paraId="65BA7EE3" w14:textId="77777777" w:rsidR="0023258F" w:rsidRPr="0023258F" w:rsidRDefault="0023258F" w:rsidP="00E932DC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Tipo de documento:</w:t>
            </w:r>
          </w:p>
        </w:tc>
      </w:tr>
      <w:tr w:rsidR="0023258F" w:rsidRPr="0023258F" w14:paraId="66BA83FB" w14:textId="77777777" w:rsidTr="0023258F">
        <w:tc>
          <w:tcPr>
            <w:tcW w:w="4414" w:type="dxa"/>
            <w:vMerge/>
          </w:tcPr>
          <w:p w14:paraId="019169FC" w14:textId="77777777" w:rsidR="0023258F" w:rsidRPr="0023258F" w:rsidRDefault="0023258F" w:rsidP="00E932DC">
            <w:pPr>
              <w:jc w:val="center"/>
              <w:rPr>
                <w:sz w:val="36"/>
                <w:szCs w:val="36"/>
              </w:rPr>
            </w:pPr>
          </w:p>
        </w:tc>
        <w:tc>
          <w:tcPr>
            <w:tcW w:w="4414" w:type="dxa"/>
          </w:tcPr>
          <w:p w14:paraId="429B9BF3" w14:textId="13DF6EB9" w:rsidR="0023258F" w:rsidRPr="0023258F" w:rsidRDefault="00A8683A" w:rsidP="00E932DC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Manual de usuario para Cetrix y Cristal app</w:t>
            </w:r>
          </w:p>
        </w:tc>
      </w:tr>
      <w:tr w:rsidR="0023258F" w:rsidRPr="0023258F" w14:paraId="147973BB" w14:textId="77777777" w:rsidTr="0023258F">
        <w:tc>
          <w:tcPr>
            <w:tcW w:w="8828" w:type="dxa"/>
            <w:gridSpan w:val="2"/>
          </w:tcPr>
          <w:p w14:paraId="1C661D29" w14:textId="77777777" w:rsidR="0023258F" w:rsidRPr="0023258F" w:rsidRDefault="0023258F" w:rsidP="00E932DC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JOSPROX MX | Internacional</w:t>
            </w:r>
          </w:p>
        </w:tc>
      </w:tr>
      <w:tr w:rsidR="0023258F" w:rsidRPr="0023258F" w14:paraId="10497AAE" w14:textId="77777777" w:rsidTr="0023258F">
        <w:tc>
          <w:tcPr>
            <w:tcW w:w="8828" w:type="dxa"/>
            <w:gridSpan w:val="2"/>
          </w:tcPr>
          <w:p w14:paraId="12598B80" w14:textId="77777777" w:rsidR="0023258F" w:rsidRPr="0023258F" w:rsidRDefault="0023258F" w:rsidP="00E932DC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sábado, 16 de julio de 2022</w:t>
            </w:r>
          </w:p>
        </w:tc>
      </w:tr>
    </w:tbl>
    <w:p w14:paraId="6DF41C22" w14:textId="77777777" w:rsidR="0023258F" w:rsidRDefault="0023258F" w:rsidP="00E932DC">
      <w:pPr>
        <w:pBdr>
          <w:bottom w:val="single" w:sz="12" w:space="1" w:color="auto"/>
        </w:pBdr>
        <w:jc w:val="center"/>
        <w:rPr>
          <w:sz w:val="24"/>
          <w:szCs w:val="24"/>
        </w:rPr>
      </w:pPr>
    </w:p>
    <w:p w14:paraId="48E823A9" w14:textId="55C1388E" w:rsidR="0023258F" w:rsidRDefault="00A8683A" w:rsidP="00A8683A">
      <w:pPr>
        <w:jc w:val="both"/>
        <w:rPr>
          <w:sz w:val="24"/>
          <w:szCs w:val="24"/>
        </w:rPr>
      </w:pPr>
      <w:r>
        <w:rPr>
          <w:sz w:val="24"/>
          <w:szCs w:val="24"/>
        </w:rPr>
        <w:t>Hola bienvenido al manual de usuario para Cetrix y Cristal app, estos proyectos están integrados dentro de Cetis CWP así que no será necesario descargar algo adicional.</w:t>
      </w:r>
    </w:p>
    <w:p w14:paraId="4993CAD4" w14:textId="3D6A022D" w:rsidR="00A8683A" w:rsidRDefault="00A8683A" w:rsidP="00A8683A">
      <w:pPr>
        <w:jc w:val="both"/>
        <w:rPr>
          <w:sz w:val="24"/>
          <w:szCs w:val="24"/>
        </w:rPr>
      </w:pPr>
      <w:r>
        <w:rPr>
          <w:sz w:val="24"/>
          <w:szCs w:val="24"/>
        </w:rPr>
        <w:t>Estas son aplicaciones que no podrás instalar desde play store ya que, usa la tecnología PWA (Progressive Web App) y se instala desde el navegador. Es posible instalarse dentro de Windows</w:t>
      </w:r>
      <w:r w:rsidR="00121951">
        <w:rPr>
          <w:sz w:val="24"/>
          <w:szCs w:val="24"/>
        </w:rPr>
        <w:t>, Android y las nuevas versiones de dispositivos Apple.</w:t>
      </w:r>
    </w:p>
    <w:p w14:paraId="26E241A1" w14:textId="3FDB19BD" w:rsidR="00121951" w:rsidRDefault="00121951" w:rsidP="00A8683A">
      <w:pPr>
        <w:jc w:val="both"/>
        <w:rPr>
          <w:sz w:val="24"/>
          <w:szCs w:val="24"/>
        </w:rPr>
      </w:pPr>
      <w:r>
        <w:rPr>
          <w:sz w:val="24"/>
          <w:szCs w:val="24"/>
        </w:rPr>
        <w:t>Ahora te explicaremos cómo instalarlos.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6119423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6A29433" w14:textId="6D1DB41A" w:rsidR="00737351" w:rsidRDefault="00737351">
          <w:pPr>
            <w:pStyle w:val="TtuloTDC"/>
          </w:pPr>
          <w:r>
            <w:rPr>
              <w:lang w:val="es-ES"/>
            </w:rPr>
            <w:t>Contenido</w:t>
          </w:r>
        </w:p>
        <w:p w14:paraId="77D444AE" w14:textId="10882E4C" w:rsidR="00A030B2" w:rsidRDefault="0073735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222150" w:history="1">
            <w:r w:rsidR="00A030B2" w:rsidRPr="007A7D37">
              <w:rPr>
                <w:rStyle w:val="Hipervnculo"/>
                <w:noProof/>
              </w:rPr>
              <w:t>Manual de instalación para Cetrix.</w:t>
            </w:r>
            <w:r w:rsidR="00A030B2">
              <w:rPr>
                <w:noProof/>
                <w:webHidden/>
              </w:rPr>
              <w:tab/>
            </w:r>
            <w:r w:rsidR="00A030B2">
              <w:rPr>
                <w:noProof/>
                <w:webHidden/>
              </w:rPr>
              <w:fldChar w:fldCharType="begin"/>
            </w:r>
            <w:r w:rsidR="00A030B2">
              <w:rPr>
                <w:noProof/>
                <w:webHidden/>
              </w:rPr>
              <w:instrText xml:space="preserve"> PAGEREF _Toc109222150 \h </w:instrText>
            </w:r>
            <w:r w:rsidR="00A030B2">
              <w:rPr>
                <w:noProof/>
                <w:webHidden/>
              </w:rPr>
            </w:r>
            <w:r w:rsidR="00A030B2">
              <w:rPr>
                <w:noProof/>
                <w:webHidden/>
              </w:rPr>
              <w:fldChar w:fldCharType="separate"/>
            </w:r>
            <w:r w:rsidR="00A030B2">
              <w:rPr>
                <w:noProof/>
                <w:webHidden/>
              </w:rPr>
              <w:t>2</w:t>
            </w:r>
            <w:r w:rsidR="00A030B2">
              <w:rPr>
                <w:noProof/>
                <w:webHidden/>
              </w:rPr>
              <w:fldChar w:fldCharType="end"/>
            </w:r>
          </w:hyperlink>
        </w:p>
        <w:p w14:paraId="255BB9B4" w14:textId="42E78E0D" w:rsidR="00A030B2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9222151" w:history="1">
            <w:r w:rsidR="00A030B2" w:rsidRPr="007A7D37">
              <w:rPr>
                <w:rStyle w:val="Hipervnculo"/>
                <w:noProof/>
              </w:rPr>
              <w:t>Para Windows:</w:t>
            </w:r>
            <w:r w:rsidR="00A030B2">
              <w:rPr>
                <w:noProof/>
                <w:webHidden/>
              </w:rPr>
              <w:tab/>
            </w:r>
            <w:r w:rsidR="00A030B2">
              <w:rPr>
                <w:noProof/>
                <w:webHidden/>
              </w:rPr>
              <w:fldChar w:fldCharType="begin"/>
            </w:r>
            <w:r w:rsidR="00A030B2">
              <w:rPr>
                <w:noProof/>
                <w:webHidden/>
              </w:rPr>
              <w:instrText xml:space="preserve"> PAGEREF _Toc109222151 \h </w:instrText>
            </w:r>
            <w:r w:rsidR="00A030B2">
              <w:rPr>
                <w:noProof/>
                <w:webHidden/>
              </w:rPr>
            </w:r>
            <w:r w:rsidR="00A030B2">
              <w:rPr>
                <w:noProof/>
                <w:webHidden/>
              </w:rPr>
              <w:fldChar w:fldCharType="separate"/>
            </w:r>
            <w:r w:rsidR="00A030B2">
              <w:rPr>
                <w:noProof/>
                <w:webHidden/>
              </w:rPr>
              <w:t>2</w:t>
            </w:r>
            <w:r w:rsidR="00A030B2">
              <w:rPr>
                <w:noProof/>
                <w:webHidden/>
              </w:rPr>
              <w:fldChar w:fldCharType="end"/>
            </w:r>
          </w:hyperlink>
        </w:p>
        <w:p w14:paraId="4AEFF6D9" w14:textId="70B8029E" w:rsidR="00A030B2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9222152" w:history="1">
            <w:r w:rsidR="00A030B2" w:rsidRPr="007A7D37">
              <w:rPr>
                <w:rStyle w:val="Hipervnculo"/>
                <w:noProof/>
              </w:rPr>
              <w:t>Para Android:</w:t>
            </w:r>
            <w:r w:rsidR="00A030B2">
              <w:rPr>
                <w:noProof/>
                <w:webHidden/>
              </w:rPr>
              <w:tab/>
            </w:r>
            <w:r w:rsidR="00A030B2">
              <w:rPr>
                <w:noProof/>
                <w:webHidden/>
              </w:rPr>
              <w:fldChar w:fldCharType="begin"/>
            </w:r>
            <w:r w:rsidR="00A030B2">
              <w:rPr>
                <w:noProof/>
                <w:webHidden/>
              </w:rPr>
              <w:instrText xml:space="preserve"> PAGEREF _Toc109222152 \h </w:instrText>
            </w:r>
            <w:r w:rsidR="00A030B2">
              <w:rPr>
                <w:noProof/>
                <w:webHidden/>
              </w:rPr>
            </w:r>
            <w:r w:rsidR="00A030B2">
              <w:rPr>
                <w:noProof/>
                <w:webHidden/>
              </w:rPr>
              <w:fldChar w:fldCharType="separate"/>
            </w:r>
            <w:r w:rsidR="00A030B2">
              <w:rPr>
                <w:noProof/>
                <w:webHidden/>
              </w:rPr>
              <w:t>3</w:t>
            </w:r>
            <w:r w:rsidR="00A030B2">
              <w:rPr>
                <w:noProof/>
                <w:webHidden/>
              </w:rPr>
              <w:fldChar w:fldCharType="end"/>
            </w:r>
          </w:hyperlink>
        </w:p>
        <w:p w14:paraId="72DDAF1B" w14:textId="5E62842C" w:rsidR="00A030B2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9222153" w:history="1">
            <w:r w:rsidR="00A030B2" w:rsidRPr="007A7D37">
              <w:rPr>
                <w:rStyle w:val="Hipervnculo"/>
                <w:noProof/>
              </w:rPr>
              <w:t>Manual para instalar Cristal App.</w:t>
            </w:r>
            <w:r w:rsidR="00A030B2">
              <w:rPr>
                <w:noProof/>
                <w:webHidden/>
              </w:rPr>
              <w:tab/>
            </w:r>
            <w:r w:rsidR="00A030B2">
              <w:rPr>
                <w:noProof/>
                <w:webHidden/>
              </w:rPr>
              <w:fldChar w:fldCharType="begin"/>
            </w:r>
            <w:r w:rsidR="00A030B2">
              <w:rPr>
                <w:noProof/>
                <w:webHidden/>
              </w:rPr>
              <w:instrText xml:space="preserve"> PAGEREF _Toc109222153 \h </w:instrText>
            </w:r>
            <w:r w:rsidR="00A030B2">
              <w:rPr>
                <w:noProof/>
                <w:webHidden/>
              </w:rPr>
            </w:r>
            <w:r w:rsidR="00A030B2">
              <w:rPr>
                <w:noProof/>
                <w:webHidden/>
              </w:rPr>
              <w:fldChar w:fldCharType="separate"/>
            </w:r>
            <w:r w:rsidR="00A030B2">
              <w:rPr>
                <w:noProof/>
                <w:webHidden/>
              </w:rPr>
              <w:t>4</w:t>
            </w:r>
            <w:r w:rsidR="00A030B2">
              <w:rPr>
                <w:noProof/>
                <w:webHidden/>
              </w:rPr>
              <w:fldChar w:fldCharType="end"/>
            </w:r>
          </w:hyperlink>
        </w:p>
        <w:p w14:paraId="3D939B91" w14:textId="2F9F20DB" w:rsidR="00A030B2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9222154" w:history="1">
            <w:r w:rsidR="00A030B2" w:rsidRPr="007A7D37">
              <w:rPr>
                <w:rStyle w:val="Hipervnculo"/>
                <w:noProof/>
              </w:rPr>
              <w:t>Para Windows:</w:t>
            </w:r>
            <w:r w:rsidR="00A030B2">
              <w:rPr>
                <w:noProof/>
                <w:webHidden/>
              </w:rPr>
              <w:tab/>
            </w:r>
            <w:r w:rsidR="00A030B2">
              <w:rPr>
                <w:noProof/>
                <w:webHidden/>
              </w:rPr>
              <w:fldChar w:fldCharType="begin"/>
            </w:r>
            <w:r w:rsidR="00A030B2">
              <w:rPr>
                <w:noProof/>
                <w:webHidden/>
              </w:rPr>
              <w:instrText xml:space="preserve"> PAGEREF _Toc109222154 \h </w:instrText>
            </w:r>
            <w:r w:rsidR="00A030B2">
              <w:rPr>
                <w:noProof/>
                <w:webHidden/>
              </w:rPr>
            </w:r>
            <w:r w:rsidR="00A030B2">
              <w:rPr>
                <w:noProof/>
                <w:webHidden/>
              </w:rPr>
              <w:fldChar w:fldCharType="separate"/>
            </w:r>
            <w:r w:rsidR="00A030B2">
              <w:rPr>
                <w:noProof/>
                <w:webHidden/>
              </w:rPr>
              <w:t>4</w:t>
            </w:r>
            <w:r w:rsidR="00A030B2">
              <w:rPr>
                <w:noProof/>
                <w:webHidden/>
              </w:rPr>
              <w:fldChar w:fldCharType="end"/>
            </w:r>
          </w:hyperlink>
        </w:p>
        <w:p w14:paraId="62C3CDC9" w14:textId="0F324C2F" w:rsidR="00A030B2" w:rsidRDefault="00000000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9222155" w:history="1">
            <w:r w:rsidR="00A030B2" w:rsidRPr="007A7D37">
              <w:rPr>
                <w:rStyle w:val="Hipervnculo"/>
                <w:noProof/>
              </w:rPr>
              <w:t>Para Android:</w:t>
            </w:r>
            <w:r w:rsidR="00A030B2">
              <w:rPr>
                <w:noProof/>
                <w:webHidden/>
              </w:rPr>
              <w:tab/>
            </w:r>
            <w:r w:rsidR="00A030B2">
              <w:rPr>
                <w:noProof/>
                <w:webHidden/>
              </w:rPr>
              <w:fldChar w:fldCharType="begin"/>
            </w:r>
            <w:r w:rsidR="00A030B2">
              <w:rPr>
                <w:noProof/>
                <w:webHidden/>
              </w:rPr>
              <w:instrText xml:space="preserve"> PAGEREF _Toc109222155 \h </w:instrText>
            </w:r>
            <w:r w:rsidR="00A030B2">
              <w:rPr>
                <w:noProof/>
                <w:webHidden/>
              </w:rPr>
            </w:r>
            <w:r w:rsidR="00A030B2">
              <w:rPr>
                <w:noProof/>
                <w:webHidden/>
              </w:rPr>
              <w:fldChar w:fldCharType="separate"/>
            </w:r>
            <w:r w:rsidR="00A030B2">
              <w:rPr>
                <w:noProof/>
                <w:webHidden/>
              </w:rPr>
              <w:t>4</w:t>
            </w:r>
            <w:r w:rsidR="00A030B2">
              <w:rPr>
                <w:noProof/>
                <w:webHidden/>
              </w:rPr>
              <w:fldChar w:fldCharType="end"/>
            </w:r>
          </w:hyperlink>
        </w:p>
        <w:p w14:paraId="0CBA7622" w14:textId="2E6D3B5E" w:rsidR="00A030B2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9222156" w:history="1">
            <w:r w:rsidR="00A030B2" w:rsidRPr="007A7D37">
              <w:rPr>
                <w:rStyle w:val="Hipervnculo"/>
                <w:noProof/>
              </w:rPr>
              <w:t>Manual de uso para Cetrix</w:t>
            </w:r>
            <w:r w:rsidR="00A030B2">
              <w:rPr>
                <w:noProof/>
                <w:webHidden/>
              </w:rPr>
              <w:tab/>
            </w:r>
            <w:r w:rsidR="00A030B2">
              <w:rPr>
                <w:noProof/>
                <w:webHidden/>
              </w:rPr>
              <w:fldChar w:fldCharType="begin"/>
            </w:r>
            <w:r w:rsidR="00A030B2">
              <w:rPr>
                <w:noProof/>
                <w:webHidden/>
              </w:rPr>
              <w:instrText xml:space="preserve"> PAGEREF _Toc109222156 \h </w:instrText>
            </w:r>
            <w:r w:rsidR="00A030B2">
              <w:rPr>
                <w:noProof/>
                <w:webHidden/>
              </w:rPr>
            </w:r>
            <w:r w:rsidR="00A030B2">
              <w:rPr>
                <w:noProof/>
                <w:webHidden/>
              </w:rPr>
              <w:fldChar w:fldCharType="separate"/>
            </w:r>
            <w:r w:rsidR="00A030B2">
              <w:rPr>
                <w:noProof/>
                <w:webHidden/>
              </w:rPr>
              <w:t>6</w:t>
            </w:r>
            <w:r w:rsidR="00A030B2">
              <w:rPr>
                <w:noProof/>
                <w:webHidden/>
              </w:rPr>
              <w:fldChar w:fldCharType="end"/>
            </w:r>
          </w:hyperlink>
        </w:p>
        <w:p w14:paraId="6852AF38" w14:textId="736D3BD1" w:rsidR="00A030B2" w:rsidRDefault="0000000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MX"/>
            </w:rPr>
          </w:pPr>
          <w:hyperlink w:anchor="_Toc109222157" w:history="1">
            <w:r w:rsidR="00A030B2" w:rsidRPr="007A7D37">
              <w:rPr>
                <w:rStyle w:val="Hipervnculo"/>
                <w:noProof/>
              </w:rPr>
              <w:t>Manual de uso para Cristal App</w:t>
            </w:r>
            <w:r w:rsidR="00A030B2">
              <w:rPr>
                <w:noProof/>
                <w:webHidden/>
              </w:rPr>
              <w:tab/>
            </w:r>
            <w:r w:rsidR="00A030B2">
              <w:rPr>
                <w:noProof/>
                <w:webHidden/>
              </w:rPr>
              <w:fldChar w:fldCharType="begin"/>
            </w:r>
            <w:r w:rsidR="00A030B2">
              <w:rPr>
                <w:noProof/>
                <w:webHidden/>
              </w:rPr>
              <w:instrText xml:space="preserve"> PAGEREF _Toc109222157 \h </w:instrText>
            </w:r>
            <w:r w:rsidR="00A030B2">
              <w:rPr>
                <w:noProof/>
                <w:webHidden/>
              </w:rPr>
            </w:r>
            <w:r w:rsidR="00A030B2">
              <w:rPr>
                <w:noProof/>
                <w:webHidden/>
              </w:rPr>
              <w:fldChar w:fldCharType="separate"/>
            </w:r>
            <w:r w:rsidR="00A030B2">
              <w:rPr>
                <w:noProof/>
                <w:webHidden/>
              </w:rPr>
              <w:t>10</w:t>
            </w:r>
            <w:r w:rsidR="00A030B2">
              <w:rPr>
                <w:noProof/>
                <w:webHidden/>
              </w:rPr>
              <w:fldChar w:fldCharType="end"/>
            </w:r>
          </w:hyperlink>
        </w:p>
        <w:p w14:paraId="5377507C" w14:textId="4718F260" w:rsidR="00737351" w:rsidRPr="00BF166A" w:rsidRDefault="00737351" w:rsidP="00BF166A">
          <w:r>
            <w:rPr>
              <w:b/>
              <w:bCs/>
              <w:lang w:val="es-ES"/>
            </w:rPr>
            <w:fldChar w:fldCharType="end"/>
          </w:r>
        </w:p>
      </w:sdtContent>
    </w:sdt>
    <w:p w14:paraId="605FAF93" w14:textId="77777777" w:rsidR="000030B1" w:rsidRDefault="000030B1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  <w:r>
        <w:rPr>
          <w:sz w:val="36"/>
          <w:szCs w:val="36"/>
        </w:rPr>
        <w:br w:type="page"/>
      </w:r>
    </w:p>
    <w:p w14:paraId="34FE6FDC" w14:textId="3F70AB12" w:rsidR="00121951" w:rsidRPr="00121951" w:rsidRDefault="00121951" w:rsidP="00850D71">
      <w:pPr>
        <w:pStyle w:val="Ttulo1"/>
        <w:jc w:val="center"/>
        <w:rPr>
          <w:sz w:val="36"/>
          <w:szCs w:val="36"/>
        </w:rPr>
      </w:pPr>
      <w:bookmarkStart w:id="0" w:name="_Toc109222150"/>
      <w:r w:rsidRPr="00121951">
        <w:rPr>
          <w:sz w:val="36"/>
          <w:szCs w:val="36"/>
        </w:rPr>
        <w:lastRenderedPageBreak/>
        <w:t xml:space="preserve">Manual de </w:t>
      </w:r>
      <w:r>
        <w:rPr>
          <w:sz w:val="36"/>
          <w:szCs w:val="36"/>
        </w:rPr>
        <w:t>instalación</w:t>
      </w:r>
      <w:r w:rsidRPr="00121951">
        <w:rPr>
          <w:sz w:val="36"/>
          <w:szCs w:val="36"/>
        </w:rPr>
        <w:t xml:space="preserve"> para Cetrix.</w:t>
      </w:r>
      <w:bookmarkEnd w:id="0"/>
    </w:p>
    <w:p w14:paraId="164D9A7D" w14:textId="7B1595D2" w:rsidR="00121951" w:rsidRDefault="00121951" w:rsidP="00850D71">
      <w:pPr>
        <w:pStyle w:val="Ttulo2"/>
        <w:jc w:val="center"/>
        <w:rPr>
          <w:sz w:val="32"/>
          <w:szCs w:val="32"/>
        </w:rPr>
      </w:pPr>
      <w:bookmarkStart w:id="1" w:name="_Toc109222151"/>
      <w:r w:rsidRPr="00121951">
        <w:rPr>
          <w:sz w:val="32"/>
          <w:szCs w:val="32"/>
        </w:rPr>
        <w:t>Para Windows:</w:t>
      </w:r>
      <w:bookmarkEnd w:id="1"/>
    </w:p>
    <w:p w14:paraId="0621A496" w14:textId="5FA98E23" w:rsidR="00121951" w:rsidRDefault="00121951" w:rsidP="00121951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Accede desde Microsoft Edge, Chrome o algún navegador con </w:t>
      </w:r>
      <w:r w:rsidR="000030B1">
        <w:rPr>
          <w:sz w:val="24"/>
          <w:szCs w:val="24"/>
        </w:rPr>
        <w:t>C</w:t>
      </w:r>
      <w:r>
        <w:rPr>
          <w:sz w:val="24"/>
          <w:szCs w:val="24"/>
        </w:rPr>
        <w:t>hromium.</w:t>
      </w:r>
    </w:p>
    <w:p w14:paraId="46220480" w14:textId="1C2243F4" w:rsidR="00121951" w:rsidRDefault="00121951" w:rsidP="00121951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Ahora busca tu dominio web donde esté alojado Cetis CWP.</w:t>
      </w:r>
    </w:p>
    <w:p w14:paraId="69959A84" w14:textId="425C9025" w:rsidR="00121951" w:rsidRDefault="00121951" w:rsidP="00121951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Una vez hayas accedido al sitio, aparecerá un icono de instalación, le darás clic y después le darás clic en instalar.</w:t>
      </w:r>
    </w:p>
    <w:p w14:paraId="7412A492" w14:textId="237D3AF9" w:rsidR="00DD4B8A" w:rsidRPr="00DD4B8A" w:rsidRDefault="00DD4B8A" w:rsidP="00DD4B8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4D63ED" wp14:editId="50BB1C6B">
            <wp:extent cx="5067300" cy="284766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284" cy="285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A5FFA" w14:textId="287FC959" w:rsidR="00121951" w:rsidRDefault="00727EB4" w:rsidP="00121951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Finalmente</w:t>
      </w:r>
      <w:r w:rsidR="00121951">
        <w:rPr>
          <w:sz w:val="24"/>
          <w:szCs w:val="24"/>
        </w:rPr>
        <w:t xml:space="preserve"> se abrirá </w:t>
      </w:r>
      <w:r w:rsidR="00850D71">
        <w:rPr>
          <w:sz w:val="24"/>
          <w:szCs w:val="24"/>
        </w:rPr>
        <w:t>la aplicación de Cetrix.</w:t>
      </w:r>
    </w:p>
    <w:p w14:paraId="270C81B5" w14:textId="7819AA31" w:rsidR="00DD4B8A" w:rsidRPr="00DD4B8A" w:rsidRDefault="00DD4B8A" w:rsidP="00DD4B8A">
      <w:pPr>
        <w:jc w:val="center"/>
        <w:rPr>
          <w:sz w:val="24"/>
          <w:szCs w:val="24"/>
        </w:rPr>
      </w:pPr>
      <w:r w:rsidRPr="00DD4B8A">
        <w:rPr>
          <w:noProof/>
          <w:sz w:val="24"/>
          <w:szCs w:val="24"/>
        </w:rPr>
        <w:drawing>
          <wp:inline distT="0" distB="0" distL="0" distR="0" wp14:anchorId="0BA31FC7" wp14:editId="45AC9D9B">
            <wp:extent cx="2381250" cy="3364291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5173" cy="336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6B05" w14:textId="5ABC63AF" w:rsidR="00850D71" w:rsidRPr="00850D71" w:rsidRDefault="00850D71" w:rsidP="00850D71">
      <w:pPr>
        <w:pStyle w:val="Ttulo2"/>
        <w:jc w:val="center"/>
        <w:rPr>
          <w:sz w:val="32"/>
          <w:szCs w:val="32"/>
        </w:rPr>
      </w:pPr>
      <w:bookmarkStart w:id="2" w:name="_Toc109222152"/>
      <w:r w:rsidRPr="00850D71">
        <w:rPr>
          <w:sz w:val="32"/>
          <w:szCs w:val="32"/>
        </w:rPr>
        <w:lastRenderedPageBreak/>
        <w:t>Para Android:</w:t>
      </w:r>
      <w:bookmarkEnd w:id="2"/>
    </w:p>
    <w:p w14:paraId="3E8A85F4" w14:textId="60C77AE1" w:rsidR="00850D71" w:rsidRDefault="00850D71" w:rsidP="00850D71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Accede desde Microsoft Edge, Chrome o algún navegador con </w:t>
      </w:r>
      <w:r w:rsidR="000030B1">
        <w:rPr>
          <w:sz w:val="24"/>
          <w:szCs w:val="24"/>
        </w:rPr>
        <w:t>C</w:t>
      </w:r>
      <w:r>
        <w:rPr>
          <w:sz w:val="24"/>
          <w:szCs w:val="24"/>
        </w:rPr>
        <w:t>hromium.</w:t>
      </w:r>
    </w:p>
    <w:p w14:paraId="08491668" w14:textId="37590EB3" w:rsidR="00850D71" w:rsidRDefault="00850D71" w:rsidP="00850D71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Ahora busca tu dominio web donde esté alojado Cetis CWP.</w:t>
      </w:r>
    </w:p>
    <w:p w14:paraId="6E95B24E" w14:textId="7488118B" w:rsidR="00850D71" w:rsidRDefault="00850D71" w:rsidP="00850D71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la parte inferior te aparecerá la leyenda “Agregar Cetrix a la pantalla </w:t>
      </w:r>
      <w:r w:rsidR="00B65AA7">
        <w:rPr>
          <w:sz w:val="24"/>
          <w:szCs w:val="24"/>
        </w:rPr>
        <w:t>principal</w:t>
      </w:r>
      <w:r>
        <w:rPr>
          <w:sz w:val="24"/>
          <w:szCs w:val="24"/>
        </w:rPr>
        <w:t>”, en el caso que no aparezca, dale en los tres puntitos y busca “Instalar la aplicación”.</w:t>
      </w:r>
    </w:p>
    <w:p w14:paraId="69A2B948" w14:textId="443DC9B0" w:rsidR="002233E2" w:rsidRPr="002233E2" w:rsidRDefault="002233E2" w:rsidP="002233E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C459D2" wp14:editId="4E9FCDB7">
            <wp:extent cx="1485900" cy="3138512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250" cy="314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>
        <w:rPr>
          <w:noProof/>
          <w:sz w:val="24"/>
          <w:szCs w:val="24"/>
        </w:rPr>
        <w:drawing>
          <wp:inline distT="0" distB="0" distL="0" distR="0" wp14:anchorId="1520EFA1" wp14:editId="3817BC5C">
            <wp:extent cx="1487967" cy="3142877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6764" cy="316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E97AE" w14:textId="1BBEF986" w:rsidR="002233E2" w:rsidRPr="002233E2" w:rsidRDefault="00850D71" w:rsidP="002233E2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Una vez hecho eso se te abrirá una ventana en el cuál darás</w:t>
      </w:r>
      <w:r w:rsidR="00A33824">
        <w:rPr>
          <w:sz w:val="24"/>
          <w:szCs w:val="24"/>
        </w:rPr>
        <w:t xml:space="preserve"> clic</w:t>
      </w:r>
      <w:r>
        <w:rPr>
          <w:sz w:val="24"/>
          <w:szCs w:val="24"/>
        </w:rPr>
        <w:t xml:space="preserve"> en instalar.</w:t>
      </w:r>
    </w:p>
    <w:p w14:paraId="72B7163F" w14:textId="6AA2283D" w:rsidR="002233E2" w:rsidRPr="002233E2" w:rsidRDefault="002233E2" w:rsidP="002233E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08F5BC8" wp14:editId="44136605">
            <wp:extent cx="2656840" cy="1714500"/>
            <wp:effectExtent l="19050" t="0" r="10160" b="514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86" b="32962"/>
                    <a:stretch/>
                  </pic:blipFill>
                  <pic:spPr bwMode="auto">
                    <a:xfrm>
                      <a:off x="0" y="0"/>
                      <a:ext cx="2658042" cy="171527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AE3EE" w14:textId="2C91DC31" w:rsidR="002233E2" w:rsidRPr="002233E2" w:rsidRDefault="00A33824" w:rsidP="002233E2">
      <w:pPr>
        <w:pStyle w:val="Prrafodelista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Finalmente</w:t>
      </w:r>
      <w:r w:rsidR="00850D71">
        <w:rPr>
          <w:sz w:val="24"/>
          <w:szCs w:val="24"/>
        </w:rPr>
        <w:t xml:space="preserve"> se abrirá la aplicación de Cetrix.</w:t>
      </w:r>
    </w:p>
    <w:p w14:paraId="043EE2EA" w14:textId="77777777" w:rsidR="000030B1" w:rsidRDefault="000030B1">
      <w:pPr>
        <w:rPr>
          <w:rFonts w:asciiTheme="majorHAnsi" w:eastAsiaTheme="majorEastAsia" w:hAnsiTheme="majorHAnsi" w:cstheme="majorBidi"/>
          <w:color w:val="2F5496" w:themeColor="accent1" w:themeShade="BF"/>
          <w:sz w:val="36"/>
          <w:szCs w:val="36"/>
        </w:rPr>
      </w:pPr>
      <w:r>
        <w:rPr>
          <w:sz w:val="36"/>
          <w:szCs w:val="36"/>
        </w:rPr>
        <w:br w:type="page"/>
      </w:r>
    </w:p>
    <w:p w14:paraId="2376EA07" w14:textId="51DF72AB" w:rsidR="00850D71" w:rsidRPr="000030B1" w:rsidRDefault="00850D71" w:rsidP="000030B1">
      <w:pPr>
        <w:pStyle w:val="Ttulo1"/>
        <w:jc w:val="center"/>
        <w:rPr>
          <w:sz w:val="36"/>
          <w:szCs w:val="36"/>
        </w:rPr>
      </w:pPr>
      <w:bookmarkStart w:id="3" w:name="_Toc109222153"/>
      <w:r w:rsidRPr="000030B1">
        <w:rPr>
          <w:sz w:val="36"/>
          <w:szCs w:val="36"/>
        </w:rPr>
        <w:lastRenderedPageBreak/>
        <w:t>Manual para instalar Cristal App.</w:t>
      </w:r>
      <w:bookmarkEnd w:id="3"/>
    </w:p>
    <w:p w14:paraId="1E6192C2" w14:textId="1B68888F" w:rsidR="000030B1" w:rsidRPr="000030B1" w:rsidRDefault="000030B1" w:rsidP="000030B1">
      <w:pPr>
        <w:pStyle w:val="Ttulo2"/>
        <w:jc w:val="center"/>
        <w:rPr>
          <w:sz w:val="32"/>
          <w:szCs w:val="32"/>
        </w:rPr>
      </w:pPr>
      <w:bookmarkStart w:id="4" w:name="_Toc109222154"/>
      <w:r w:rsidRPr="000030B1">
        <w:rPr>
          <w:sz w:val="32"/>
          <w:szCs w:val="32"/>
        </w:rPr>
        <w:t>Para Windows:</w:t>
      </w:r>
      <w:bookmarkEnd w:id="4"/>
    </w:p>
    <w:p w14:paraId="2193FF85" w14:textId="73B6B2B6" w:rsidR="00850D71" w:rsidRDefault="00DD4B8A" w:rsidP="00850D71">
      <w:pPr>
        <w:pStyle w:val="Prrafodelista"/>
        <w:numPr>
          <w:ilvl w:val="0"/>
          <w:numId w:val="4"/>
        </w:numPr>
        <w:jc w:val="both"/>
        <w:rPr>
          <w:sz w:val="24"/>
          <w:szCs w:val="24"/>
        </w:rPr>
      </w:pPr>
      <w:r w:rsidRPr="00DD4B8A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3246A64" wp14:editId="2F4043F5">
            <wp:simplePos x="0" y="0"/>
            <wp:positionH relativeFrom="column">
              <wp:posOffset>4272915</wp:posOffset>
            </wp:positionH>
            <wp:positionV relativeFrom="paragraph">
              <wp:posOffset>10795</wp:posOffset>
            </wp:positionV>
            <wp:extent cx="838200" cy="523875"/>
            <wp:effectExtent l="0" t="0" r="0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0D71">
        <w:rPr>
          <w:sz w:val="24"/>
          <w:szCs w:val="24"/>
        </w:rPr>
        <w:t xml:space="preserve">Accede a Cetis CWP desde </w:t>
      </w:r>
      <w:r w:rsidR="00A33824">
        <w:rPr>
          <w:sz w:val="24"/>
          <w:szCs w:val="24"/>
        </w:rPr>
        <w:t>el</w:t>
      </w:r>
      <w:r w:rsidR="00850D71">
        <w:rPr>
          <w:sz w:val="24"/>
          <w:szCs w:val="24"/>
        </w:rPr>
        <w:t xml:space="preserve"> dominio donde se instaló.</w:t>
      </w:r>
    </w:p>
    <w:p w14:paraId="0B2A4D22" w14:textId="55206EDD" w:rsidR="00DD4B8A" w:rsidRPr="00DD4B8A" w:rsidRDefault="000030B1" w:rsidP="00DD4B8A">
      <w:pPr>
        <w:pStyle w:val="Prrafodelista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Da clic en el circulo inferior derecho de color rosa, serás redireccionado a Cristal web.</w:t>
      </w:r>
    </w:p>
    <w:p w14:paraId="308B1C2F" w14:textId="0A272FE2" w:rsidR="000030B1" w:rsidRDefault="000030B1" w:rsidP="000030B1">
      <w:pPr>
        <w:pStyle w:val="Prrafodelista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Una vez hayas accedido al sitio, aparecerá un icono de instalación, le darás clic y después le darás clic en instalar.</w:t>
      </w:r>
    </w:p>
    <w:p w14:paraId="1C64AC26" w14:textId="4054AAA4" w:rsidR="00DD4B8A" w:rsidRPr="00DD4B8A" w:rsidRDefault="00DD4B8A" w:rsidP="00DD4B8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0E3CF5" wp14:editId="3F87EA3E">
            <wp:extent cx="5314950" cy="2986839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82" cy="2989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F8605" w14:textId="5DCC4879" w:rsidR="000030B1" w:rsidRDefault="00A33824" w:rsidP="000030B1">
      <w:pPr>
        <w:pStyle w:val="Prrafodelista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Finalmente</w:t>
      </w:r>
      <w:r w:rsidR="000030B1">
        <w:rPr>
          <w:sz w:val="24"/>
          <w:szCs w:val="24"/>
        </w:rPr>
        <w:t xml:space="preserve"> se abrirá la aplicación de Cristal App.</w:t>
      </w:r>
    </w:p>
    <w:p w14:paraId="6B0A3B20" w14:textId="2B9AF092" w:rsidR="000030B1" w:rsidRPr="000030B1" w:rsidRDefault="000030B1" w:rsidP="000030B1">
      <w:pPr>
        <w:pStyle w:val="Ttulo2"/>
        <w:jc w:val="center"/>
        <w:rPr>
          <w:sz w:val="32"/>
          <w:szCs w:val="32"/>
        </w:rPr>
      </w:pPr>
      <w:bookmarkStart w:id="5" w:name="_Toc109222155"/>
      <w:r w:rsidRPr="000030B1">
        <w:rPr>
          <w:sz w:val="32"/>
          <w:szCs w:val="32"/>
        </w:rPr>
        <w:t>Para Android:</w:t>
      </w:r>
      <w:bookmarkEnd w:id="5"/>
    </w:p>
    <w:p w14:paraId="26FC4A9D" w14:textId="40FB8AA3" w:rsidR="000030B1" w:rsidRDefault="000030B1" w:rsidP="000030B1">
      <w:pPr>
        <w:pStyle w:val="Prrafodelista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Accede desde Microsoft Edge, Chrome o algún navegador con Chromium.</w:t>
      </w:r>
    </w:p>
    <w:p w14:paraId="37C72009" w14:textId="62DAA7E9" w:rsidR="000030B1" w:rsidRDefault="00DD4B8A" w:rsidP="000030B1">
      <w:pPr>
        <w:pStyle w:val="Prrafodelista"/>
        <w:numPr>
          <w:ilvl w:val="0"/>
          <w:numId w:val="6"/>
        </w:numPr>
        <w:jc w:val="both"/>
        <w:rPr>
          <w:sz w:val="24"/>
          <w:szCs w:val="24"/>
        </w:rPr>
      </w:pPr>
      <w:r w:rsidRPr="00DD4B8A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CAE178C" wp14:editId="5F006829">
            <wp:simplePos x="0" y="0"/>
            <wp:positionH relativeFrom="margin">
              <wp:posOffset>4554855</wp:posOffset>
            </wp:positionH>
            <wp:positionV relativeFrom="paragraph">
              <wp:posOffset>8890</wp:posOffset>
            </wp:positionV>
            <wp:extent cx="923925" cy="577215"/>
            <wp:effectExtent l="0" t="0" r="952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30B1">
        <w:rPr>
          <w:sz w:val="24"/>
          <w:szCs w:val="24"/>
        </w:rPr>
        <w:t xml:space="preserve">Ahora busca </w:t>
      </w:r>
      <w:r w:rsidR="00A33824">
        <w:rPr>
          <w:sz w:val="24"/>
          <w:szCs w:val="24"/>
        </w:rPr>
        <w:t>el</w:t>
      </w:r>
      <w:r w:rsidR="000030B1">
        <w:rPr>
          <w:sz w:val="24"/>
          <w:szCs w:val="24"/>
        </w:rPr>
        <w:t xml:space="preserve"> dominio web donde esté alojado Cetis CWP.</w:t>
      </w:r>
    </w:p>
    <w:p w14:paraId="270795E3" w14:textId="0AB4FB23" w:rsidR="00DD4B8A" w:rsidRPr="00DD4B8A" w:rsidRDefault="000030B1" w:rsidP="00DD4B8A">
      <w:pPr>
        <w:pStyle w:val="Prrafodelista"/>
        <w:numPr>
          <w:ilvl w:val="0"/>
          <w:numId w:val="6"/>
        </w:numPr>
        <w:rPr>
          <w:sz w:val="24"/>
          <w:szCs w:val="24"/>
        </w:rPr>
      </w:pPr>
      <w:r w:rsidRPr="000030B1">
        <w:rPr>
          <w:sz w:val="24"/>
          <w:szCs w:val="24"/>
        </w:rPr>
        <w:t>Da clic en el circulo inferior derecho de color rosa, serás redireccionado a Cristal web.</w:t>
      </w:r>
    </w:p>
    <w:p w14:paraId="6D24B92E" w14:textId="35AF63D3" w:rsidR="000030B1" w:rsidRDefault="000030B1" w:rsidP="000030B1">
      <w:pPr>
        <w:pStyle w:val="Prrafodelista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la parte inferior te aparecerá la leyenda “Agregar Cristal App a la pantalla </w:t>
      </w:r>
      <w:r w:rsidR="00A33824">
        <w:rPr>
          <w:sz w:val="24"/>
          <w:szCs w:val="24"/>
        </w:rPr>
        <w:t>principal</w:t>
      </w:r>
      <w:r>
        <w:rPr>
          <w:sz w:val="24"/>
          <w:szCs w:val="24"/>
        </w:rPr>
        <w:t>”, en el caso que no aparezca, dale en los tres puntitos y busca “Instalar la aplicación”.</w:t>
      </w:r>
    </w:p>
    <w:p w14:paraId="3173F831" w14:textId="389D3488" w:rsidR="002233E2" w:rsidRPr="002233E2" w:rsidRDefault="002233E2" w:rsidP="002233E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CB5B001" wp14:editId="23484772">
            <wp:extent cx="1618438" cy="3418458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444" cy="34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</w:t>
      </w:r>
      <w:r>
        <w:rPr>
          <w:noProof/>
          <w:sz w:val="24"/>
          <w:szCs w:val="24"/>
        </w:rPr>
        <w:drawing>
          <wp:inline distT="0" distB="0" distL="0" distR="0" wp14:anchorId="7D9E65F7" wp14:editId="235AFF64">
            <wp:extent cx="1623425" cy="3428992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827" cy="345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11797" w14:textId="707631F3" w:rsidR="000030B1" w:rsidRDefault="000030B1" w:rsidP="000030B1">
      <w:pPr>
        <w:pStyle w:val="Prrafodelista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Una vez hecho eso se te abrirá una ventana en el cuál darás</w:t>
      </w:r>
      <w:r w:rsidR="00A33824">
        <w:rPr>
          <w:sz w:val="24"/>
          <w:szCs w:val="24"/>
        </w:rPr>
        <w:t xml:space="preserve"> clic</w:t>
      </w:r>
      <w:r>
        <w:rPr>
          <w:sz w:val="24"/>
          <w:szCs w:val="24"/>
        </w:rPr>
        <w:t xml:space="preserve"> en instalar.</w:t>
      </w:r>
    </w:p>
    <w:p w14:paraId="2D30C819" w14:textId="77777777" w:rsidR="002233E2" w:rsidRDefault="002233E2" w:rsidP="002233E2">
      <w:pPr>
        <w:jc w:val="both"/>
        <w:rPr>
          <w:noProof/>
          <w:sz w:val="24"/>
          <w:szCs w:val="24"/>
        </w:rPr>
      </w:pPr>
    </w:p>
    <w:p w14:paraId="36C61B7E" w14:textId="2B1A5B64" w:rsidR="002233E2" w:rsidRPr="002233E2" w:rsidRDefault="002233E2" w:rsidP="002233E2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13B2E3" wp14:editId="25CF66E0">
            <wp:extent cx="3062075" cy="1895475"/>
            <wp:effectExtent l="19050" t="0" r="24130" b="5429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740" b="32953"/>
                    <a:stretch/>
                  </pic:blipFill>
                  <pic:spPr bwMode="auto">
                    <a:xfrm>
                      <a:off x="0" y="0"/>
                      <a:ext cx="3069214" cy="189989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7643A" w14:textId="4452C86A" w:rsidR="000030B1" w:rsidRDefault="00A33824" w:rsidP="000030B1">
      <w:pPr>
        <w:pStyle w:val="Prrafodelista"/>
        <w:numPr>
          <w:ilvl w:val="0"/>
          <w:numId w:val="6"/>
        </w:numPr>
        <w:jc w:val="both"/>
        <w:rPr>
          <w:sz w:val="24"/>
          <w:szCs w:val="24"/>
        </w:rPr>
      </w:pPr>
      <w:r>
        <w:rPr>
          <w:sz w:val="24"/>
          <w:szCs w:val="24"/>
        </w:rPr>
        <w:t>Finalmente</w:t>
      </w:r>
      <w:r w:rsidR="000030B1">
        <w:rPr>
          <w:sz w:val="24"/>
          <w:szCs w:val="24"/>
        </w:rPr>
        <w:t xml:space="preserve"> se abrirá la aplicación de Cristal App.</w:t>
      </w:r>
    </w:p>
    <w:p w14:paraId="05956F5E" w14:textId="77777777" w:rsidR="00516FA8" w:rsidRDefault="00516FA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8616DB9" w14:textId="43D6E1CF" w:rsidR="00516FA8" w:rsidRPr="009B3946" w:rsidRDefault="00516FA8" w:rsidP="009B3946">
      <w:pPr>
        <w:pStyle w:val="Ttulo1"/>
        <w:jc w:val="center"/>
        <w:rPr>
          <w:sz w:val="36"/>
          <w:szCs w:val="36"/>
        </w:rPr>
      </w:pPr>
      <w:bookmarkStart w:id="6" w:name="_Toc109222156"/>
      <w:r w:rsidRPr="009B3946">
        <w:rPr>
          <w:sz w:val="36"/>
          <w:szCs w:val="36"/>
        </w:rPr>
        <w:lastRenderedPageBreak/>
        <w:t>Manual de uso para Cetrix</w:t>
      </w:r>
      <w:bookmarkEnd w:id="6"/>
    </w:p>
    <w:p w14:paraId="52332553" w14:textId="25A18B1B" w:rsidR="00516FA8" w:rsidRDefault="009B3946" w:rsidP="00704240">
      <w:pPr>
        <w:jc w:val="both"/>
        <w:rPr>
          <w:sz w:val="24"/>
          <w:szCs w:val="24"/>
        </w:rPr>
      </w:pPr>
      <w:r w:rsidRPr="009B3946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644F7BAB" wp14:editId="040B0E4D">
            <wp:simplePos x="0" y="0"/>
            <wp:positionH relativeFrom="margin">
              <wp:posOffset>3844290</wp:posOffset>
            </wp:positionH>
            <wp:positionV relativeFrom="paragraph">
              <wp:posOffset>12065</wp:posOffset>
            </wp:positionV>
            <wp:extent cx="1808480" cy="2422525"/>
            <wp:effectExtent l="19050" t="0" r="20320" b="70167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8480" cy="24225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6FA8">
        <w:rPr>
          <w:sz w:val="24"/>
          <w:szCs w:val="24"/>
        </w:rPr>
        <w:t>Lo primero que debemos hacer es iniciar sesión de manera correcta, en caso de no haberte registrado, deberás registrarte.</w:t>
      </w:r>
    </w:p>
    <w:p w14:paraId="120BB6A6" w14:textId="7CB1438D" w:rsidR="00516FA8" w:rsidRDefault="00516FA8" w:rsidP="00516FA8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Una vez iniciada la sesión, el usuario tendrá la siguiente página, donde podrá ver las </w:t>
      </w:r>
      <w:r w:rsidR="007D40B9">
        <w:rPr>
          <w:sz w:val="24"/>
          <w:szCs w:val="24"/>
        </w:rPr>
        <w:t>dos últimas</w:t>
      </w:r>
      <w:r>
        <w:rPr>
          <w:sz w:val="24"/>
          <w:szCs w:val="24"/>
        </w:rPr>
        <w:t xml:space="preserve"> </w:t>
      </w:r>
      <w:r w:rsidR="007D40B9">
        <w:rPr>
          <w:sz w:val="24"/>
          <w:szCs w:val="24"/>
        </w:rPr>
        <w:t>publicaciones, consultar datos de su cuenta, descargar sus calificaciones y podrá ver su horario.</w:t>
      </w:r>
    </w:p>
    <w:p w14:paraId="5544091C" w14:textId="5255C54B" w:rsidR="00522A5F" w:rsidRDefault="007D40B9" w:rsidP="00516FA8">
      <w:pPr>
        <w:jc w:val="both"/>
        <w:rPr>
          <w:sz w:val="24"/>
          <w:szCs w:val="24"/>
        </w:rPr>
      </w:pPr>
      <w:r>
        <w:rPr>
          <w:sz w:val="24"/>
          <w:szCs w:val="24"/>
        </w:rPr>
        <w:t>Más abajo podrás ver el botón “Ver más tareas” donde serás redireccionado a una página la cuál muestra todas las publicaciones como en Cetis CWP, la diferencia es que cargará sin paginación, todo será por scroll infinito.</w:t>
      </w:r>
    </w:p>
    <w:p w14:paraId="47DC4735" w14:textId="368A8C1D" w:rsidR="007D40B9" w:rsidRDefault="00522A5F" w:rsidP="00522A5F">
      <w:pPr>
        <w:rPr>
          <w:sz w:val="24"/>
          <w:szCs w:val="24"/>
        </w:rPr>
      </w:pPr>
      <w:r w:rsidRPr="00704240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BBB096E" wp14:editId="7BC0557B">
            <wp:simplePos x="0" y="0"/>
            <wp:positionH relativeFrom="column">
              <wp:posOffset>3188970</wp:posOffset>
            </wp:positionH>
            <wp:positionV relativeFrom="paragraph">
              <wp:posOffset>894715</wp:posOffset>
            </wp:positionV>
            <wp:extent cx="2597785" cy="2152650"/>
            <wp:effectExtent l="19050" t="0" r="12065" b="62865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21526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4240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ECCB8BC" wp14:editId="13126CD1">
            <wp:simplePos x="0" y="0"/>
            <wp:positionH relativeFrom="column">
              <wp:posOffset>100965</wp:posOffset>
            </wp:positionH>
            <wp:positionV relativeFrom="paragraph">
              <wp:posOffset>846455</wp:posOffset>
            </wp:positionV>
            <wp:extent cx="2426970" cy="2543175"/>
            <wp:effectExtent l="19050" t="0" r="11430" b="75247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25431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4240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7EAF28C" wp14:editId="7F44C6CC">
            <wp:simplePos x="0" y="0"/>
            <wp:positionH relativeFrom="margin">
              <wp:posOffset>438150</wp:posOffset>
            </wp:positionH>
            <wp:positionV relativeFrom="paragraph">
              <wp:posOffset>4445</wp:posOffset>
            </wp:positionV>
            <wp:extent cx="2895600" cy="746760"/>
            <wp:effectExtent l="19050" t="0" r="19050" b="24384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7467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br w:type="page"/>
      </w:r>
      <w:r w:rsidR="007D40B9">
        <w:rPr>
          <w:sz w:val="24"/>
          <w:szCs w:val="24"/>
        </w:rPr>
        <w:lastRenderedPageBreak/>
        <w:t xml:space="preserve">En la versión 7.2 se desea implementar una tienda donde podrán consultar que vende la </w:t>
      </w:r>
      <w:r w:rsidRPr="00704240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3E42E7C8" wp14:editId="7C2E1437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3162300" cy="1667510"/>
            <wp:effectExtent l="19050" t="0" r="19050" b="50419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675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2D05">
        <w:rPr>
          <w:sz w:val="24"/>
          <w:szCs w:val="24"/>
        </w:rPr>
        <w:t>cafetería,</w:t>
      </w:r>
      <w:r w:rsidR="007D40B9">
        <w:rPr>
          <w:sz w:val="24"/>
          <w:szCs w:val="24"/>
        </w:rPr>
        <w:t xml:space="preserve"> pero, por el momento esta solo es una idea.</w:t>
      </w:r>
    </w:p>
    <w:p w14:paraId="74C3EE97" w14:textId="7FA1BE6B" w:rsidR="00C12D05" w:rsidRDefault="007D40B9" w:rsidP="0070424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alumno podrá crear “tickets” y de esta manera </w:t>
      </w:r>
      <w:r w:rsidR="00C12D05">
        <w:rPr>
          <w:sz w:val="24"/>
          <w:szCs w:val="24"/>
        </w:rPr>
        <w:t>se contactará con servicio social, disponible si el programador instala “Laravel Cetis CWP”, también encontrará un botón para poder actualizar su contraseña.</w:t>
      </w:r>
    </w:p>
    <w:p w14:paraId="66C46FAC" w14:textId="0464AD88" w:rsidR="00704240" w:rsidRDefault="00522A5F" w:rsidP="00522A5F">
      <w:pPr>
        <w:jc w:val="center"/>
        <w:rPr>
          <w:sz w:val="24"/>
          <w:szCs w:val="24"/>
        </w:rPr>
      </w:pPr>
      <w:r w:rsidRPr="00522A5F">
        <w:rPr>
          <w:noProof/>
          <w:sz w:val="24"/>
          <w:szCs w:val="24"/>
        </w:rPr>
        <w:drawing>
          <wp:inline distT="0" distB="0" distL="0" distR="0" wp14:anchorId="6ED0D307" wp14:editId="25068577">
            <wp:extent cx="2457450" cy="3113424"/>
            <wp:effectExtent l="19050" t="0" r="19050" b="88709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8426" cy="311466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Pr="00522A5F">
        <w:rPr>
          <w:noProof/>
          <w:sz w:val="24"/>
          <w:szCs w:val="24"/>
        </w:rPr>
        <w:drawing>
          <wp:inline distT="0" distB="0" distL="0" distR="0" wp14:anchorId="39A0598C" wp14:editId="279F9D04">
            <wp:extent cx="2647950" cy="3104311"/>
            <wp:effectExtent l="19050" t="0" r="19050" b="896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5864" cy="311358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2E07328" w14:textId="4D5BEFA2" w:rsidR="0007207A" w:rsidRDefault="009B3946" w:rsidP="00522A5F">
      <w:pPr>
        <w:jc w:val="both"/>
        <w:rPr>
          <w:sz w:val="24"/>
          <w:szCs w:val="24"/>
        </w:rPr>
      </w:pPr>
      <w:r w:rsidRPr="0007207A">
        <w:rPr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ABED835" wp14:editId="5B04E707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1990725" cy="1285200"/>
            <wp:effectExtent l="19050" t="0" r="9525" b="39179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2852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07A" w:rsidRPr="0007207A">
        <w:rPr>
          <w:sz w:val="24"/>
          <w:szCs w:val="24"/>
        </w:rPr>
        <w:t>Algo que tienen todas las páginas es el siguiente icono</w:t>
      </w:r>
      <w:r w:rsidRPr="009B3946">
        <w:rPr>
          <w:noProof/>
        </w:rPr>
        <w:t xml:space="preserve"> </w:t>
      </w:r>
      <w:r w:rsidRPr="009B3946">
        <w:rPr>
          <w:noProof/>
          <w:sz w:val="24"/>
          <w:szCs w:val="24"/>
        </w:rPr>
        <w:drawing>
          <wp:inline distT="0" distB="0" distL="0" distR="0" wp14:anchorId="7508AAF4" wp14:editId="1E1E3431">
            <wp:extent cx="152400" cy="15804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6219" cy="16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07A" w:rsidRPr="0007207A">
        <w:rPr>
          <w:sz w:val="24"/>
          <w:szCs w:val="24"/>
        </w:rPr>
        <w:t xml:space="preserve"> y le mostrará los datos de la aplicación.</w:t>
      </w:r>
    </w:p>
    <w:p w14:paraId="041FDCBC" w14:textId="2616A245" w:rsidR="00522A5F" w:rsidRDefault="00522A5F" w:rsidP="00522A5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 el alumno da clic en el icono </w:t>
      </w:r>
      <w:r w:rsidRPr="00522A5F">
        <w:rPr>
          <w:noProof/>
          <w:sz w:val="24"/>
          <w:szCs w:val="24"/>
        </w:rPr>
        <w:drawing>
          <wp:inline distT="0" distB="0" distL="0" distR="0" wp14:anchorId="73A71252" wp14:editId="49D551C0">
            <wp:extent cx="171450" cy="193573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899" cy="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abrirá la página de perfil</w:t>
      </w:r>
      <w:r w:rsidR="0007207A">
        <w:rPr>
          <w:sz w:val="24"/>
          <w:szCs w:val="24"/>
        </w:rPr>
        <w:t xml:space="preserve"> y le mostrará sus datos de usuario registrados en Cetis CWP, también podrá cambiar su imagen de perfil, el cual le permite al instituto identificarlo, si él quiere </w:t>
      </w:r>
      <w:r w:rsidR="0007207A">
        <w:rPr>
          <w:sz w:val="24"/>
          <w:szCs w:val="24"/>
        </w:rPr>
        <w:lastRenderedPageBreak/>
        <w:t>podrá registrarse en Cristal App y esa imagen le servirá para darse a conocer.</w:t>
      </w:r>
    </w:p>
    <w:p w14:paraId="24696B5E" w14:textId="378AD4A2" w:rsidR="0007207A" w:rsidRDefault="0007207A" w:rsidP="0007207A">
      <w:pPr>
        <w:jc w:val="center"/>
        <w:rPr>
          <w:sz w:val="24"/>
          <w:szCs w:val="24"/>
        </w:rPr>
      </w:pPr>
      <w:r w:rsidRPr="0007207A">
        <w:rPr>
          <w:noProof/>
          <w:sz w:val="24"/>
          <w:szCs w:val="24"/>
        </w:rPr>
        <w:drawing>
          <wp:inline distT="0" distB="0" distL="0" distR="0" wp14:anchorId="5B36C9C0" wp14:editId="38B96E45">
            <wp:extent cx="2752896" cy="3714750"/>
            <wp:effectExtent l="19050" t="0" r="28575" b="106680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0656" cy="372522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40C2523" w14:textId="186F331F" w:rsidR="0028080C" w:rsidRDefault="0028080C" w:rsidP="0028080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 alguien </w:t>
      </w:r>
      <w:r w:rsidR="00916991">
        <w:rPr>
          <w:sz w:val="24"/>
          <w:szCs w:val="24"/>
        </w:rPr>
        <w:t xml:space="preserve">en la página de inicio selecciona “Ver más tareas”, se le muestra </w:t>
      </w:r>
      <w:r w:rsidR="004776EA">
        <w:rPr>
          <w:sz w:val="24"/>
          <w:szCs w:val="24"/>
        </w:rPr>
        <w:t>todas las publicaciones de lo más actual a lo más antiguo</w:t>
      </w:r>
      <w:r w:rsidR="00916991">
        <w:rPr>
          <w:sz w:val="24"/>
          <w:szCs w:val="24"/>
        </w:rPr>
        <w:t>.</w:t>
      </w:r>
    </w:p>
    <w:p w14:paraId="34DA3EAA" w14:textId="1BCBCD14" w:rsidR="00916991" w:rsidRDefault="00916991" w:rsidP="00916991">
      <w:pPr>
        <w:jc w:val="center"/>
        <w:rPr>
          <w:sz w:val="24"/>
          <w:szCs w:val="24"/>
        </w:rPr>
      </w:pPr>
      <w:r w:rsidRPr="00916991">
        <w:rPr>
          <w:noProof/>
          <w:sz w:val="24"/>
          <w:szCs w:val="24"/>
        </w:rPr>
        <w:lastRenderedPageBreak/>
        <w:drawing>
          <wp:inline distT="0" distB="0" distL="0" distR="0" wp14:anchorId="3F6AEB32" wp14:editId="51C0B826">
            <wp:extent cx="1866900" cy="2521821"/>
            <wp:effectExtent l="19050" t="0" r="19050" b="73596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82812" cy="25433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4872A51" w14:textId="04548BDA" w:rsidR="00916991" w:rsidRDefault="004776EA" w:rsidP="00916991">
      <w:pPr>
        <w:jc w:val="both"/>
        <w:rPr>
          <w:sz w:val="24"/>
          <w:szCs w:val="24"/>
        </w:rPr>
      </w:pPr>
      <w:r>
        <w:rPr>
          <w:sz w:val="24"/>
          <w:szCs w:val="24"/>
        </w:rPr>
        <w:t>Si selecciona alguna actividad dando clic en el botón “Conocer más”, el alumno verá todo lo que publicó su maestro de la actividad o información que le hayan compartido.</w:t>
      </w:r>
    </w:p>
    <w:p w14:paraId="3A85E1DE" w14:textId="670A1891" w:rsidR="004776EA" w:rsidRDefault="004776EA" w:rsidP="00916991">
      <w:pPr>
        <w:jc w:val="both"/>
        <w:rPr>
          <w:sz w:val="24"/>
          <w:szCs w:val="24"/>
        </w:rPr>
      </w:pPr>
      <w:r>
        <w:rPr>
          <w:sz w:val="24"/>
          <w:szCs w:val="24"/>
        </w:rPr>
        <w:t>Si desliza hacia abajo, verá las ultimas 4 publicaciones que le han hecho.</w:t>
      </w:r>
    </w:p>
    <w:p w14:paraId="54CB174F" w14:textId="770EA842" w:rsidR="004776EA" w:rsidRDefault="004776EA" w:rsidP="00A147B4">
      <w:pPr>
        <w:jc w:val="center"/>
        <w:rPr>
          <w:sz w:val="24"/>
          <w:szCs w:val="24"/>
        </w:rPr>
      </w:pPr>
      <w:r w:rsidRPr="004776EA">
        <w:rPr>
          <w:noProof/>
          <w:sz w:val="24"/>
          <w:szCs w:val="24"/>
        </w:rPr>
        <w:drawing>
          <wp:inline distT="0" distB="0" distL="0" distR="0" wp14:anchorId="5550BBC5" wp14:editId="6A492815">
            <wp:extent cx="2276475" cy="3071869"/>
            <wp:effectExtent l="19050" t="0" r="9525" b="890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92879" cy="30940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 w:rsidRPr="004776EA">
        <w:rPr>
          <w:noProof/>
          <w:sz w:val="24"/>
          <w:szCs w:val="24"/>
        </w:rPr>
        <w:drawing>
          <wp:inline distT="0" distB="0" distL="0" distR="0" wp14:anchorId="05655DDE" wp14:editId="59B9DF6C">
            <wp:extent cx="2293838" cy="3075305"/>
            <wp:effectExtent l="19050" t="0" r="11430" b="88709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2235" cy="308656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859F27A" w14:textId="2642EA0D" w:rsidR="00A147B4" w:rsidRPr="00BF166A" w:rsidRDefault="00A147B4" w:rsidP="00BF166A">
      <w:pPr>
        <w:pStyle w:val="Ttulo1"/>
        <w:jc w:val="center"/>
        <w:rPr>
          <w:sz w:val="36"/>
          <w:szCs w:val="36"/>
        </w:rPr>
      </w:pPr>
      <w:bookmarkStart w:id="7" w:name="_Toc109222157"/>
      <w:r w:rsidRPr="00BF166A">
        <w:rPr>
          <w:sz w:val="36"/>
          <w:szCs w:val="36"/>
        </w:rPr>
        <w:lastRenderedPageBreak/>
        <w:t xml:space="preserve">Manual de uso para Cristal </w:t>
      </w:r>
      <w:r w:rsidR="00C926F3" w:rsidRPr="00BF166A">
        <w:rPr>
          <w:sz w:val="36"/>
          <w:szCs w:val="36"/>
        </w:rPr>
        <w:t>A</w:t>
      </w:r>
      <w:r w:rsidRPr="00BF166A">
        <w:rPr>
          <w:sz w:val="36"/>
          <w:szCs w:val="36"/>
        </w:rPr>
        <w:t>pp</w:t>
      </w:r>
      <w:bookmarkEnd w:id="7"/>
    </w:p>
    <w:p w14:paraId="42BB1086" w14:textId="24E58EEE" w:rsidR="00C926F3" w:rsidRDefault="00065B42" w:rsidP="00C926F3">
      <w:pPr>
        <w:jc w:val="both"/>
        <w:rPr>
          <w:sz w:val="24"/>
          <w:szCs w:val="24"/>
        </w:rPr>
      </w:pPr>
      <w:r w:rsidRPr="0052348F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327EC82" wp14:editId="59F6FF7A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286000" cy="2943876"/>
            <wp:effectExtent l="0" t="0" r="0" b="889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943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6F3">
        <w:rPr>
          <w:sz w:val="24"/>
          <w:szCs w:val="24"/>
        </w:rPr>
        <w:t>Bienvenidos a Cristal App, este es un complemento donde solo los alumnos del instituto podrán conocerse, esto no es obligatorio pero aquellas personas que quieran podrán inscribirse a la aplicación.</w:t>
      </w:r>
    </w:p>
    <w:p w14:paraId="35E18FAB" w14:textId="5EC75A8F" w:rsidR="00C926F3" w:rsidRDefault="00C926F3" w:rsidP="00C926F3">
      <w:pPr>
        <w:jc w:val="both"/>
        <w:rPr>
          <w:sz w:val="24"/>
          <w:szCs w:val="24"/>
        </w:rPr>
      </w:pPr>
      <w:r>
        <w:rPr>
          <w:sz w:val="24"/>
          <w:szCs w:val="24"/>
        </w:rPr>
        <w:t>Lo primero</w:t>
      </w:r>
      <w:r w:rsidR="0052348F">
        <w:rPr>
          <w:sz w:val="24"/>
          <w:szCs w:val="24"/>
        </w:rPr>
        <w:t xml:space="preserve"> que tendrá que hacer es abrir la aplicación, una vez hecho esto, deberá acceder con su cuenta de Cetis CWP.</w:t>
      </w:r>
    </w:p>
    <w:p w14:paraId="44E80CDE" w14:textId="556DCF62" w:rsidR="0052348F" w:rsidRDefault="0052348F" w:rsidP="00C926F3">
      <w:pPr>
        <w:jc w:val="both"/>
        <w:rPr>
          <w:sz w:val="24"/>
          <w:szCs w:val="24"/>
        </w:rPr>
      </w:pPr>
      <w:r>
        <w:rPr>
          <w:sz w:val="24"/>
          <w:szCs w:val="24"/>
        </w:rPr>
        <w:t>Si es la primera vez que el alumno va a acceder, se le mostrará la página de bienvenidos donde el alumno deberá llenar su tarjeta de presentación y, en el caso que él lo quiera, podrá agregar sus redes sociales.</w:t>
      </w:r>
    </w:p>
    <w:p w14:paraId="3AC7B8EC" w14:textId="70B9BDDD" w:rsidR="00065B42" w:rsidRDefault="00065B42" w:rsidP="00C926F3">
      <w:pPr>
        <w:jc w:val="both"/>
        <w:rPr>
          <w:sz w:val="24"/>
          <w:szCs w:val="24"/>
        </w:rPr>
      </w:pPr>
      <w:r w:rsidRPr="00065B42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DDBDD1E" wp14:editId="3784C0F9">
            <wp:simplePos x="0" y="0"/>
            <wp:positionH relativeFrom="column">
              <wp:posOffset>3025140</wp:posOffset>
            </wp:positionH>
            <wp:positionV relativeFrom="paragraph">
              <wp:posOffset>346710</wp:posOffset>
            </wp:positionV>
            <wp:extent cx="2000250" cy="2832100"/>
            <wp:effectExtent l="19050" t="0" r="19050" b="82550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8321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5B42">
        <w:rPr>
          <w:noProof/>
          <w:sz w:val="24"/>
          <w:szCs w:val="24"/>
        </w:rPr>
        <w:drawing>
          <wp:inline distT="0" distB="0" distL="0" distR="0" wp14:anchorId="7C087A83" wp14:editId="2DEC78CD">
            <wp:extent cx="2486025" cy="3525993"/>
            <wp:effectExtent l="19050" t="0" r="9525" b="10083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9569" cy="354520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056C113" w14:textId="77777777" w:rsidR="00C501E1" w:rsidRDefault="00C501E1" w:rsidP="00C501E1">
      <w:pPr>
        <w:jc w:val="both"/>
        <w:rPr>
          <w:sz w:val="24"/>
          <w:szCs w:val="24"/>
        </w:rPr>
      </w:pPr>
    </w:p>
    <w:p w14:paraId="2AFE8D5E" w14:textId="298EE0B0" w:rsidR="00C501E1" w:rsidRDefault="00C501E1" w:rsidP="00C501E1">
      <w:pPr>
        <w:jc w:val="both"/>
        <w:rPr>
          <w:sz w:val="24"/>
          <w:szCs w:val="24"/>
        </w:rPr>
      </w:pPr>
      <w:r w:rsidRPr="00C501E1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5A9E5433" wp14:editId="1B532F36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1933575" cy="2729865"/>
            <wp:effectExtent l="19050" t="0" r="28575" b="794385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7298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5B42">
        <w:rPr>
          <w:sz w:val="24"/>
          <w:szCs w:val="24"/>
        </w:rPr>
        <w:t>Después de acceder, el alumno tendrá un panel diferente, donde se le mostrará a las personas que participan en la aplicación de Cristal, el alumno podrá mandar una solicitud de amistad</w:t>
      </w:r>
      <w:r w:rsidR="00BF166A">
        <w:rPr>
          <w:sz w:val="24"/>
          <w:szCs w:val="24"/>
        </w:rPr>
        <w:t xml:space="preserve"> con el botón “Agregar”</w:t>
      </w:r>
      <w:r w:rsidR="00065B42">
        <w:rPr>
          <w:sz w:val="24"/>
          <w:szCs w:val="24"/>
        </w:rPr>
        <w:t xml:space="preserve"> o darle en “skip” y les mostrará a otras personas.</w:t>
      </w:r>
      <w:r w:rsidRPr="00C501E1">
        <w:rPr>
          <w:noProof/>
        </w:rPr>
        <w:t xml:space="preserve"> </w:t>
      </w:r>
    </w:p>
    <w:p w14:paraId="00D60589" w14:textId="40391412" w:rsidR="00065B42" w:rsidRDefault="00C501E1" w:rsidP="00C926F3">
      <w:pPr>
        <w:jc w:val="both"/>
        <w:rPr>
          <w:sz w:val="24"/>
          <w:szCs w:val="24"/>
        </w:rPr>
      </w:pPr>
      <w:r>
        <w:rPr>
          <w:sz w:val="24"/>
          <w:szCs w:val="24"/>
        </w:rPr>
        <w:t>Si abre el menú de hamburguesa el alumno podrá ir a su perfil, abrir Cetis CWP o cerrar su sesión.</w:t>
      </w:r>
    </w:p>
    <w:p w14:paraId="68C3D552" w14:textId="0938CE3C" w:rsidR="00C501E1" w:rsidRDefault="00C501E1" w:rsidP="00C501E1">
      <w:pPr>
        <w:jc w:val="center"/>
        <w:rPr>
          <w:sz w:val="24"/>
          <w:szCs w:val="24"/>
        </w:rPr>
      </w:pPr>
      <w:r w:rsidRPr="00C501E1">
        <w:rPr>
          <w:noProof/>
          <w:sz w:val="24"/>
          <w:szCs w:val="24"/>
        </w:rPr>
        <w:drawing>
          <wp:inline distT="0" distB="0" distL="0" distR="0" wp14:anchorId="634C87F2" wp14:editId="4CB548BB">
            <wp:extent cx="2104389" cy="1426920"/>
            <wp:effectExtent l="19050" t="0" r="10795" b="4400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37948" cy="14496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4361A07" w14:textId="47ED9269" w:rsidR="00C501E1" w:rsidRDefault="00C501E1" w:rsidP="00C926F3">
      <w:pPr>
        <w:jc w:val="both"/>
        <w:rPr>
          <w:sz w:val="24"/>
          <w:szCs w:val="24"/>
        </w:rPr>
      </w:pPr>
      <w:r>
        <w:rPr>
          <w:sz w:val="24"/>
          <w:szCs w:val="24"/>
        </w:rPr>
        <w:t>En la pestaña de perfil se le mostrarán todos sus datos registrados en Cetis CWP y Cristal App, también podrá actualizar la información que registró en la pestaña de bienvenidos.</w:t>
      </w:r>
    </w:p>
    <w:p w14:paraId="25846AD0" w14:textId="2D6ED879" w:rsidR="00BF166A" w:rsidRPr="00516FA8" w:rsidRDefault="00BF166A" w:rsidP="00C926F3">
      <w:pPr>
        <w:jc w:val="both"/>
        <w:rPr>
          <w:sz w:val="24"/>
          <w:szCs w:val="24"/>
        </w:rPr>
      </w:pPr>
      <w:r w:rsidRPr="00BF166A"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87E0BC3" wp14:editId="1929320B">
            <wp:simplePos x="0" y="0"/>
            <wp:positionH relativeFrom="column">
              <wp:posOffset>2577465</wp:posOffset>
            </wp:positionH>
            <wp:positionV relativeFrom="paragraph">
              <wp:posOffset>1824990</wp:posOffset>
            </wp:positionV>
            <wp:extent cx="1336675" cy="1790700"/>
            <wp:effectExtent l="19050" t="0" r="15875" b="53340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675" cy="1790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166A"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751608C" wp14:editId="65E26039">
            <wp:simplePos x="0" y="0"/>
            <wp:positionH relativeFrom="column">
              <wp:posOffset>4466590</wp:posOffset>
            </wp:positionH>
            <wp:positionV relativeFrom="paragraph">
              <wp:posOffset>5715</wp:posOffset>
            </wp:positionV>
            <wp:extent cx="1786890" cy="2400300"/>
            <wp:effectExtent l="19050" t="0" r="22860" b="70485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890" cy="24003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166A"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D6545C7" wp14:editId="7E129A44">
            <wp:simplePos x="0" y="0"/>
            <wp:positionH relativeFrom="column">
              <wp:posOffset>2425065</wp:posOffset>
            </wp:positionH>
            <wp:positionV relativeFrom="paragraph">
              <wp:posOffset>15240</wp:posOffset>
            </wp:positionV>
            <wp:extent cx="1657350" cy="1570990"/>
            <wp:effectExtent l="19050" t="0" r="19050" b="46736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5709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166A">
        <w:rPr>
          <w:noProof/>
          <w:sz w:val="24"/>
          <w:szCs w:val="24"/>
        </w:rPr>
        <w:drawing>
          <wp:inline distT="0" distB="0" distL="0" distR="0" wp14:anchorId="0E6B0719" wp14:editId="6BF6B3C7">
            <wp:extent cx="2188705" cy="3124200"/>
            <wp:effectExtent l="19050" t="0" r="21590" b="89535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88705" cy="31242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sectPr w:rsidR="00BF166A" w:rsidRPr="00516FA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AA2A99" w14:textId="77777777" w:rsidR="004A2637" w:rsidRDefault="004A2637" w:rsidP="00065B42">
      <w:pPr>
        <w:spacing w:after="0" w:line="240" w:lineRule="auto"/>
      </w:pPr>
      <w:r>
        <w:separator/>
      </w:r>
    </w:p>
  </w:endnote>
  <w:endnote w:type="continuationSeparator" w:id="0">
    <w:p w14:paraId="7EA0863A" w14:textId="77777777" w:rsidR="004A2637" w:rsidRDefault="004A2637" w:rsidP="00065B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4761A0" w14:textId="77777777" w:rsidR="004A2637" w:rsidRDefault="004A2637" w:rsidP="00065B42">
      <w:pPr>
        <w:spacing w:after="0" w:line="240" w:lineRule="auto"/>
      </w:pPr>
      <w:r>
        <w:separator/>
      </w:r>
    </w:p>
  </w:footnote>
  <w:footnote w:type="continuationSeparator" w:id="0">
    <w:p w14:paraId="1C086B5B" w14:textId="77777777" w:rsidR="004A2637" w:rsidRDefault="004A2637" w:rsidP="00065B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42240"/>
    <w:multiLevelType w:val="hybridMultilevel"/>
    <w:tmpl w:val="70028EF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FA3E8C"/>
    <w:multiLevelType w:val="hybridMultilevel"/>
    <w:tmpl w:val="A9F46B4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F30DE9"/>
    <w:multiLevelType w:val="hybridMultilevel"/>
    <w:tmpl w:val="B6183F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DB24C1"/>
    <w:multiLevelType w:val="hybridMultilevel"/>
    <w:tmpl w:val="6322782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8836F0"/>
    <w:multiLevelType w:val="hybridMultilevel"/>
    <w:tmpl w:val="70028E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F1087C"/>
    <w:multiLevelType w:val="hybridMultilevel"/>
    <w:tmpl w:val="70028E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7963564">
    <w:abstractNumId w:val="0"/>
  </w:num>
  <w:num w:numId="2" w16cid:durableId="751656431">
    <w:abstractNumId w:val="3"/>
  </w:num>
  <w:num w:numId="3" w16cid:durableId="1224751995">
    <w:abstractNumId w:val="4"/>
  </w:num>
  <w:num w:numId="4" w16cid:durableId="1439178342">
    <w:abstractNumId w:val="2"/>
  </w:num>
  <w:num w:numId="5" w16cid:durableId="2109502976">
    <w:abstractNumId w:val="1"/>
  </w:num>
  <w:num w:numId="6" w16cid:durableId="80898530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83A"/>
    <w:rsid w:val="000030B1"/>
    <w:rsid w:val="00065B42"/>
    <w:rsid w:val="0007207A"/>
    <w:rsid w:val="000D00A9"/>
    <w:rsid w:val="00121951"/>
    <w:rsid w:val="002233E2"/>
    <w:rsid w:val="0023258F"/>
    <w:rsid w:val="0028080C"/>
    <w:rsid w:val="004776EA"/>
    <w:rsid w:val="004A2637"/>
    <w:rsid w:val="00516FA8"/>
    <w:rsid w:val="00522A5F"/>
    <w:rsid w:val="0052348F"/>
    <w:rsid w:val="006071A2"/>
    <w:rsid w:val="00704240"/>
    <w:rsid w:val="00727EB4"/>
    <w:rsid w:val="00737351"/>
    <w:rsid w:val="007949CD"/>
    <w:rsid w:val="007D40B9"/>
    <w:rsid w:val="00850D71"/>
    <w:rsid w:val="00916991"/>
    <w:rsid w:val="009B3946"/>
    <w:rsid w:val="00A030B2"/>
    <w:rsid w:val="00A147B4"/>
    <w:rsid w:val="00A33824"/>
    <w:rsid w:val="00A8683A"/>
    <w:rsid w:val="00B65AA7"/>
    <w:rsid w:val="00BF166A"/>
    <w:rsid w:val="00C12D05"/>
    <w:rsid w:val="00C501E1"/>
    <w:rsid w:val="00C926F3"/>
    <w:rsid w:val="00DD4B8A"/>
    <w:rsid w:val="00E93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815A3"/>
  <w15:chartTrackingRefBased/>
  <w15:docId w15:val="{B5F826AF-F5D6-493C-A875-799879472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0D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50D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932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2195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850D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50D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37351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3735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3735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737351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065B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B42"/>
  </w:style>
  <w:style w:type="paragraph" w:styleId="Piedepgina">
    <w:name w:val="footer"/>
    <w:basedOn w:val="Normal"/>
    <w:link w:val="PiedepginaCar"/>
    <w:uiPriority w:val="99"/>
    <w:unhideWhenUsed/>
    <w:rsid w:val="00065B4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B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lhal\Documents\Plantillas%20personalizadas%20de%20Office\Cetis%20CWP%20Documentaci&#243;n.dot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340B76-3B37-4135-B945-05DF478BE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Cetis CWP Documentación.dotm</Template>
  <TotalTime>122</TotalTime>
  <Pages>11</Pages>
  <Words>906</Words>
  <Characters>4988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Melchor Estrada</dc:creator>
  <cp:keywords/>
  <dc:description/>
  <cp:lastModifiedBy>José Melchor Estrada</cp:lastModifiedBy>
  <cp:revision>7</cp:revision>
  <dcterms:created xsi:type="dcterms:W3CDTF">2022-07-19T01:06:00Z</dcterms:created>
  <dcterms:modified xsi:type="dcterms:W3CDTF">2022-07-20T20:15:00Z</dcterms:modified>
</cp:coreProperties>
</file>