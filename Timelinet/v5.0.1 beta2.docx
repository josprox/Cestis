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CB9CA" w:themeColor="text2" w:themeTint="66"/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CE1638" w:rsidRPr="00CE1638" w14:paraId="2A3F68EA" w14:textId="77777777" w:rsidTr="000D15DF">
        <w:trPr>
          <w:trHeight w:val="1559"/>
        </w:trPr>
        <w:tc>
          <w:tcPr>
            <w:tcW w:w="4414" w:type="dxa"/>
            <w:vMerge w:val="restart"/>
          </w:tcPr>
          <w:p w14:paraId="3E34F025" w14:textId="77777777" w:rsidR="00CE1638" w:rsidRPr="00CE1638" w:rsidRDefault="00CE1638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drawing>
                <wp:inline distT="0" distB="0" distL="0" distR="0" wp14:anchorId="502AF3E9" wp14:editId="1ADC0D6F">
                  <wp:extent cx="2495550" cy="28575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FEDA0D3" w14:textId="77777777" w:rsidR="00CE1638" w:rsidRPr="00CE1638" w:rsidRDefault="00CE1638">
            <w:pPr>
              <w:rPr>
                <w:sz w:val="44"/>
                <w:szCs w:val="44"/>
              </w:rPr>
            </w:pPr>
            <w:r w:rsidRPr="00CE1638">
              <w:rPr>
                <w:sz w:val="44"/>
                <w:szCs w:val="44"/>
              </w:rPr>
              <w:t>Nombre: Melchor Estrada José Luis</w:t>
            </w:r>
          </w:p>
        </w:tc>
      </w:tr>
      <w:tr w:rsidR="00CE1638" w:rsidRPr="00CE1638" w14:paraId="421CB54E" w14:textId="77777777" w:rsidTr="000D15DF">
        <w:trPr>
          <w:trHeight w:val="829"/>
        </w:trPr>
        <w:tc>
          <w:tcPr>
            <w:tcW w:w="4414" w:type="dxa"/>
            <w:vMerge/>
          </w:tcPr>
          <w:p w14:paraId="5DA89D91" w14:textId="77777777" w:rsidR="00CE1638" w:rsidRPr="00CE1638" w:rsidRDefault="00CE1638">
            <w:pPr>
              <w:rPr>
                <w:sz w:val="44"/>
                <w:szCs w:val="44"/>
              </w:rPr>
            </w:pPr>
          </w:p>
        </w:tc>
        <w:tc>
          <w:tcPr>
            <w:tcW w:w="4414" w:type="dxa"/>
          </w:tcPr>
          <w:p w14:paraId="28B1A53C" w14:textId="77777777" w:rsidR="00CE1638" w:rsidRPr="00CE1638" w:rsidRDefault="00CE1638">
            <w:pPr>
              <w:rPr>
                <w:sz w:val="44"/>
                <w:szCs w:val="44"/>
              </w:rPr>
            </w:pPr>
            <w:r w:rsidRPr="00CE1638">
              <w:rPr>
                <w:sz w:val="44"/>
                <w:szCs w:val="44"/>
              </w:rPr>
              <w:t>Grado y grupo: 6</w:t>
            </w:r>
            <w:r w:rsidR="00023ADF">
              <w:rPr>
                <w:sz w:val="44"/>
                <w:szCs w:val="44"/>
              </w:rPr>
              <w:t>AP</w:t>
            </w:r>
          </w:p>
        </w:tc>
      </w:tr>
      <w:tr w:rsidR="00CE1638" w:rsidRPr="00CE1638" w14:paraId="4CECAA78" w14:textId="77777777" w:rsidTr="000D15DF">
        <w:trPr>
          <w:trHeight w:val="1266"/>
        </w:trPr>
        <w:tc>
          <w:tcPr>
            <w:tcW w:w="4414" w:type="dxa"/>
            <w:vMerge/>
          </w:tcPr>
          <w:p w14:paraId="62644840" w14:textId="77777777" w:rsidR="00CE1638" w:rsidRPr="00CE1638" w:rsidRDefault="00CE1638">
            <w:pPr>
              <w:rPr>
                <w:sz w:val="44"/>
                <w:szCs w:val="44"/>
              </w:rPr>
            </w:pPr>
          </w:p>
        </w:tc>
        <w:tc>
          <w:tcPr>
            <w:tcW w:w="4414" w:type="dxa"/>
          </w:tcPr>
          <w:p w14:paraId="3C34B410" w14:textId="77777777" w:rsidR="00CE1638" w:rsidRPr="00CE1638" w:rsidRDefault="00CE1638">
            <w:pPr>
              <w:rPr>
                <w:sz w:val="44"/>
                <w:szCs w:val="44"/>
              </w:rPr>
            </w:pPr>
            <w:r w:rsidRPr="00CE1638">
              <w:rPr>
                <w:sz w:val="44"/>
                <w:szCs w:val="44"/>
              </w:rPr>
              <w:t>Especialidad: Programación</w:t>
            </w:r>
          </w:p>
        </w:tc>
      </w:tr>
      <w:tr w:rsidR="00CE1638" w:rsidRPr="00CE1638" w14:paraId="196C6851" w14:textId="77777777" w:rsidTr="000D15DF">
        <w:tc>
          <w:tcPr>
            <w:tcW w:w="4414" w:type="dxa"/>
            <w:vMerge/>
          </w:tcPr>
          <w:p w14:paraId="2E54A393" w14:textId="77777777" w:rsidR="00CE1638" w:rsidRPr="00CE1638" w:rsidRDefault="00CE1638">
            <w:pPr>
              <w:rPr>
                <w:sz w:val="44"/>
                <w:szCs w:val="44"/>
              </w:rPr>
            </w:pPr>
          </w:p>
        </w:tc>
        <w:tc>
          <w:tcPr>
            <w:tcW w:w="4414" w:type="dxa"/>
          </w:tcPr>
          <w:p w14:paraId="0013FA0D" w14:textId="77777777" w:rsidR="00CE1638" w:rsidRPr="00CE1638" w:rsidRDefault="00CE1638">
            <w:pPr>
              <w:rPr>
                <w:sz w:val="44"/>
                <w:szCs w:val="44"/>
              </w:rPr>
            </w:pPr>
            <w:r w:rsidRPr="00CE1638">
              <w:rPr>
                <w:sz w:val="44"/>
                <w:szCs w:val="44"/>
              </w:rPr>
              <w:t>Materia:</w:t>
            </w:r>
          </w:p>
        </w:tc>
      </w:tr>
      <w:tr w:rsidR="00CE1638" w:rsidRPr="00CE1638" w14:paraId="5015E22C" w14:textId="77777777" w:rsidTr="000D15DF">
        <w:tc>
          <w:tcPr>
            <w:tcW w:w="4414" w:type="dxa"/>
            <w:vMerge/>
          </w:tcPr>
          <w:p w14:paraId="6EEAA99D" w14:textId="77777777" w:rsidR="00CE1638" w:rsidRPr="00CE1638" w:rsidRDefault="00CE1638">
            <w:pPr>
              <w:rPr>
                <w:sz w:val="44"/>
                <w:szCs w:val="44"/>
              </w:rPr>
            </w:pPr>
          </w:p>
        </w:tc>
        <w:tc>
          <w:tcPr>
            <w:tcW w:w="4414" w:type="dxa"/>
          </w:tcPr>
          <w:p w14:paraId="3B79F0C1" w14:textId="4BD1E9DC" w:rsidR="00CE1638" w:rsidRPr="00CE1638" w:rsidRDefault="00CE163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Fecha: </w:t>
            </w:r>
            <w:r>
              <w:rPr>
                <w:sz w:val="44"/>
                <w:szCs w:val="44"/>
              </w:rPr>
              <w:fldChar w:fldCharType="begin"/>
            </w:r>
            <w:r>
              <w:rPr>
                <w:sz w:val="44"/>
                <w:szCs w:val="44"/>
              </w:rPr>
              <w:instrText xml:space="preserve"> TIME \@ "dd/MM/yyyy hh:mm am/pm" </w:instrText>
            </w:r>
            <w:r>
              <w:rPr>
                <w:sz w:val="44"/>
                <w:szCs w:val="44"/>
              </w:rPr>
              <w:fldChar w:fldCharType="separate"/>
            </w:r>
            <w:r w:rsidR="00593AA7">
              <w:rPr>
                <w:noProof/>
                <w:sz w:val="44"/>
                <w:szCs w:val="44"/>
              </w:rPr>
              <w:t>14/04/2022 04:03 p. m.</w:t>
            </w:r>
            <w:r>
              <w:rPr>
                <w:sz w:val="44"/>
                <w:szCs w:val="44"/>
              </w:rPr>
              <w:fldChar w:fldCharType="end"/>
            </w:r>
          </w:p>
        </w:tc>
      </w:tr>
    </w:tbl>
    <w:p w14:paraId="72928574" w14:textId="77777777" w:rsidR="00CE1638" w:rsidRDefault="00CE1638"/>
    <w:p w14:paraId="7A169A50" w14:textId="7EDD5BEC" w:rsidR="00CE1638" w:rsidRDefault="00726292" w:rsidP="00726292">
      <w:pPr>
        <w:jc w:val="right"/>
        <w:rPr>
          <w:sz w:val="16"/>
          <w:szCs w:val="16"/>
        </w:rPr>
      </w:pPr>
      <w:r>
        <w:rPr>
          <w:sz w:val="16"/>
          <w:szCs w:val="16"/>
        </w:rPr>
        <w:t xml:space="preserve">Integración de JOSPROX MX | internacional, versión </w:t>
      </w:r>
      <w:r w:rsidRPr="00726292">
        <w:rPr>
          <w:sz w:val="16"/>
          <w:szCs w:val="16"/>
        </w:rPr>
        <w:t>5.9.3</w:t>
      </w:r>
      <w:r>
        <w:rPr>
          <w:sz w:val="16"/>
          <w:szCs w:val="16"/>
        </w:rPr>
        <w:t xml:space="preserve"> https//josprox.com, </w:t>
      </w:r>
      <w:r w:rsidRPr="00726292">
        <w:rPr>
          <w:sz w:val="16"/>
          <w:szCs w:val="16"/>
        </w:rPr>
        <w:t>network/update-core</w:t>
      </w:r>
      <w:r>
        <w:rPr>
          <w:sz w:val="16"/>
          <w:szCs w:val="16"/>
        </w:rPr>
        <w:t>, actualización de hojas de estilo e integración de laravel para la versión modo super administrador.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201823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85923" w14:textId="0C9AA5A4" w:rsidR="00682662" w:rsidRDefault="00682662">
          <w:pPr>
            <w:pStyle w:val="TtuloTDC"/>
          </w:pPr>
          <w:r>
            <w:rPr>
              <w:lang w:val="es-ES"/>
            </w:rPr>
            <w:t>Contenido</w:t>
          </w:r>
        </w:p>
        <w:p w14:paraId="31EEE1A7" w14:textId="37FD3B8F" w:rsidR="00593AA7" w:rsidRDefault="0068266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844910" w:history="1">
            <w:r w:rsidR="00593AA7" w:rsidRPr="007117B0">
              <w:rPr>
                <w:rStyle w:val="Hipervnculo"/>
                <w:noProof/>
              </w:rPr>
              <w:t>Objetivo de la actualización para Timelinet V5.0.1:</w:t>
            </w:r>
            <w:r w:rsidR="00593AA7">
              <w:rPr>
                <w:noProof/>
                <w:webHidden/>
              </w:rPr>
              <w:tab/>
            </w:r>
            <w:r w:rsidR="00593AA7">
              <w:rPr>
                <w:noProof/>
                <w:webHidden/>
              </w:rPr>
              <w:fldChar w:fldCharType="begin"/>
            </w:r>
            <w:r w:rsidR="00593AA7">
              <w:rPr>
                <w:noProof/>
                <w:webHidden/>
              </w:rPr>
              <w:instrText xml:space="preserve"> PAGEREF _Toc100844910 \h </w:instrText>
            </w:r>
            <w:r w:rsidR="00593AA7">
              <w:rPr>
                <w:noProof/>
                <w:webHidden/>
              </w:rPr>
            </w:r>
            <w:r w:rsidR="00593AA7">
              <w:rPr>
                <w:noProof/>
                <w:webHidden/>
              </w:rPr>
              <w:fldChar w:fldCharType="separate"/>
            </w:r>
            <w:r w:rsidR="00593AA7">
              <w:rPr>
                <w:noProof/>
                <w:webHidden/>
              </w:rPr>
              <w:t>2</w:t>
            </w:r>
            <w:r w:rsidR="00593AA7">
              <w:rPr>
                <w:noProof/>
                <w:webHidden/>
              </w:rPr>
              <w:fldChar w:fldCharType="end"/>
            </w:r>
          </w:hyperlink>
        </w:p>
        <w:p w14:paraId="34538814" w14:textId="773ECBA6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1" w:history="1">
            <w:r w:rsidRPr="007117B0">
              <w:rPr>
                <w:rStyle w:val="Hipervnculo"/>
                <w:noProof/>
              </w:rPr>
              <w:t>1.- Integración.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83AE4" w14:textId="3DCEAC63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2" w:history="1">
            <w:r w:rsidRPr="007117B0">
              <w:rPr>
                <w:rStyle w:val="Hipervnculo"/>
                <w:noProof/>
              </w:rPr>
              <w:t>2.- Inspección de Laravel.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E538" w14:textId="487A0FCB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3" w:history="1">
            <w:r w:rsidRPr="007117B0">
              <w:rPr>
                <w:rStyle w:val="Hipervnculo"/>
                <w:noProof/>
              </w:rPr>
              <w:t>3.1.- 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4525" w14:textId="0E73F4B9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4" w:history="1">
            <w:r w:rsidRPr="007117B0">
              <w:rPr>
                <w:rStyle w:val="Hipervnculo"/>
                <w:noProof/>
              </w:rPr>
              <w:t>4.- Integración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984D" w14:textId="2CA92605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5" w:history="1">
            <w:r w:rsidRPr="007117B0">
              <w:rPr>
                <w:rStyle w:val="Hipervnculo"/>
                <w:noProof/>
              </w:rPr>
              <w:t>4.1.- Instalación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961D" w14:textId="7324DC80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6" w:history="1">
            <w:r w:rsidRPr="007117B0">
              <w:rPr>
                <w:rStyle w:val="Hipervnculo"/>
                <w:noProof/>
              </w:rPr>
              <w:t>4.2.- Instalación ui de Bootstrap respetando la autenticación.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D611" w14:textId="212323A3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7" w:history="1">
            <w:r w:rsidRPr="007117B0">
              <w:rPr>
                <w:rStyle w:val="Hipervnculo"/>
                <w:noProof/>
              </w:rPr>
              <w:t>4.3.- Compilo todo lo descargado.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037E" w14:textId="44B095B8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8" w:history="1">
            <w:r w:rsidRPr="007117B0">
              <w:rPr>
                <w:rStyle w:val="Hipervnculo"/>
                <w:noProof/>
              </w:rPr>
              <w:t>4.4.- Compruebo que todo ha funcionado.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F741" w14:textId="0274BC26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19" w:history="1">
            <w:r w:rsidRPr="007117B0">
              <w:rPr>
                <w:rStyle w:val="Hipervnculo"/>
                <w:noProof/>
              </w:rPr>
              <w:t>Importante: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14378" w14:textId="4C3DC198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0" w:history="1">
            <w:r w:rsidRPr="007117B0">
              <w:rPr>
                <w:rStyle w:val="Hipervnculo"/>
                <w:noProof/>
              </w:rPr>
              <w:t>5.- Instalación del crud.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617AE" w14:textId="05E325E8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1" w:history="1">
            <w:r w:rsidRPr="007117B0">
              <w:rPr>
                <w:rStyle w:val="Hipervnculo"/>
                <w:noProof/>
              </w:rPr>
              <w:t>5.1.- Fragmento de 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33D2" w14:textId="02596BCA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2" w:history="1">
            <w:r w:rsidRPr="007117B0">
              <w:rPr>
                <w:rStyle w:val="Hipervnculo"/>
                <w:noProof/>
              </w:rPr>
              <w:t>5.2.- Uso de la consola.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CF50" w14:textId="51EB7A6C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3" w:history="1">
            <w:r w:rsidRPr="007117B0">
              <w:rPr>
                <w:rStyle w:val="Hipervnculo"/>
                <w:noProof/>
              </w:rPr>
              <w:t>5.3.- Creo los crud.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099A" w14:textId="72F5F53E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4" w:history="1">
            <w:r w:rsidRPr="007117B0">
              <w:rPr>
                <w:rStyle w:val="Hipervnculo"/>
                <w:noProof/>
              </w:rPr>
              <w:t>5.4.- Modificamos el menú para acceso rápido.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6351C" w14:textId="25CB02B5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5" w:history="1">
            <w:r w:rsidRPr="007117B0">
              <w:rPr>
                <w:rStyle w:val="Hipervnculo"/>
                <w:noProof/>
              </w:rPr>
              <w:t>6.- Res</w:t>
            </w:r>
            <w:r w:rsidRPr="007117B0">
              <w:rPr>
                <w:rStyle w:val="Hipervnculo"/>
                <w:noProof/>
              </w:rPr>
              <w:t>u</w:t>
            </w:r>
            <w:r w:rsidRPr="007117B0">
              <w:rPr>
                <w:rStyle w:val="Hipervnculo"/>
                <w:noProof/>
              </w:rPr>
              <w:t>ltado.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36AF" w14:textId="7A18BBD2" w:rsidR="00593AA7" w:rsidRDefault="00593AA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6" w:history="1">
            <w:r w:rsidRPr="007117B0">
              <w:rPr>
                <w:rStyle w:val="Hipervnculo"/>
                <w:noProof/>
              </w:rPr>
              <w:t>7.- Corrección del menú.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EA44D" w14:textId="6A078CA6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7" w:history="1">
            <w:r w:rsidRPr="007117B0">
              <w:rPr>
                <w:rStyle w:val="Hipervnculo"/>
                <w:noProof/>
              </w:rPr>
              <w:t>7.1.- Código.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F7D0" w14:textId="77EF4883" w:rsidR="00593AA7" w:rsidRDefault="00593AA7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0844928" w:history="1">
            <w:r w:rsidRPr="007117B0">
              <w:rPr>
                <w:rStyle w:val="Hipervnculo"/>
                <w:noProof/>
              </w:rPr>
              <w:t>7.2.- Vista.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_Toc100844928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444F" w14:textId="465CB83C" w:rsidR="00593AA7" w:rsidRPr="00593AA7" w:rsidRDefault="00682662" w:rsidP="00593AA7">
          <w:r>
            <w:rPr>
              <w:b/>
              <w:bCs/>
              <w:lang w:val="es-ES"/>
            </w:rPr>
            <w:fldChar w:fldCharType="end"/>
          </w:r>
        </w:p>
      </w:sdtContent>
    </w:sdt>
    <w:p w14:paraId="0B3F8AE6" w14:textId="1FC05DF7" w:rsidR="006910B7" w:rsidRDefault="00DF76A7" w:rsidP="006910B7">
      <w:pPr>
        <w:pStyle w:val="Ttulo1"/>
        <w:rPr>
          <w:sz w:val="28"/>
          <w:szCs w:val="28"/>
        </w:rPr>
      </w:pPr>
      <w:bookmarkStart w:id="0" w:name="_Toc100844910"/>
      <w:r>
        <w:rPr>
          <w:sz w:val="28"/>
          <w:szCs w:val="28"/>
        </w:rPr>
        <w:t xml:space="preserve">Objetivo de la actualización para </w:t>
      </w:r>
      <w:r w:rsidRPr="00DF76A7">
        <w:rPr>
          <w:sz w:val="28"/>
          <w:szCs w:val="28"/>
        </w:rPr>
        <w:t>Timelinet</w:t>
      </w:r>
      <w:r w:rsidR="00682662">
        <w:rPr>
          <w:sz w:val="28"/>
          <w:szCs w:val="28"/>
        </w:rPr>
        <w:t xml:space="preserve"> V</w:t>
      </w:r>
      <w:r w:rsidRPr="00DF76A7">
        <w:rPr>
          <w:sz w:val="28"/>
          <w:szCs w:val="28"/>
        </w:rPr>
        <w:t>5.0.1</w:t>
      </w:r>
      <w:r>
        <w:rPr>
          <w:sz w:val="28"/>
          <w:szCs w:val="28"/>
        </w:rPr>
        <w:t>:</w:t>
      </w:r>
      <w:bookmarkEnd w:id="0"/>
    </w:p>
    <w:p w14:paraId="0A6ABBAA" w14:textId="31E1A05A" w:rsidR="00682662" w:rsidRDefault="00DF76A7" w:rsidP="006910B7">
      <w:pPr>
        <w:rPr>
          <w:sz w:val="28"/>
          <w:szCs w:val="28"/>
        </w:rPr>
      </w:pPr>
      <w:r>
        <w:rPr>
          <w:sz w:val="28"/>
          <w:szCs w:val="28"/>
        </w:rPr>
        <w:t>Usar el poder de Laravel e integrarlo para usuarios Admin y de esta manera podrán crear, eliminar, modificar y leer los registros de los maestros</w:t>
      </w:r>
      <w:r w:rsidR="00682662">
        <w:rPr>
          <w:sz w:val="28"/>
          <w:szCs w:val="28"/>
        </w:rPr>
        <w:t>, alumnos y anuncios</w:t>
      </w:r>
      <w:r>
        <w:rPr>
          <w:sz w:val="28"/>
          <w:szCs w:val="28"/>
        </w:rPr>
        <w:t>.</w:t>
      </w:r>
    </w:p>
    <w:p w14:paraId="72F04B97" w14:textId="76494E2F" w:rsidR="006910B7" w:rsidRDefault="00E34021" w:rsidP="006910B7">
      <w:pPr>
        <w:pStyle w:val="Ttulo2"/>
        <w:rPr>
          <w:sz w:val="28"/>
          <w:szCs w:val="28"/>
        </w:rPr>
      </w:pPr>
      <w:bookmarkStart w:id="1" w:name="_Toc100844911"/>
      <w:r>
        <w:rPr>
          <w:sz w:val="28"/>
          <w:szCs w:val="28"/>
        </w:rPr>
        <w:t>1.- Integración.</w:t>
      </w:r>
      <w:bookmarkEnd w:id="1"/>
    </w:p>
    <w:p w14:paraId="32A7711D" w14:textId="0C3F5484" w:rsidR="00B1074C" w:rsidRDefault="00682662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Lo primero que voy a hacer es la integración de Laravel</w:t>
      </w:r>
      <w:r w:rsidR="00B1074C">
        <w:rPr>
          <w:sz w:val="28"/>
          <w:szCs w:val="28"/>
        </w:rPr>
        <w:t>, necesito abrir una terminal y ubicarme en la raíz del proyecto, después instalaré laravel con composer.</w:t>
      </w:r>
    </w:p>
    <w:p w14:paraId="671E00D5" w14:textId="3C80C2E1" w:rsidR="004818F4" w:rsidRDefault="004818F4" w:rsidP="00DF76A7">
      <w:pPr>
        <w:jc w:val="both"/>
        <w:rPr>
          <w:sz w:val="28"/>
          <w:szCs w:val="28"/>
        </w:rPr>
      </w:pPr>
      <w:r w:rsidRPr="004818F4">
        <w:rPr>
          <w:noProof/>
          <w:sz w:val="28"/>
          <w:szCs w:val="28"/>
        </w:rPr>
        <w:drawing>
          <wp:inline distT="0" distB="0" distL="0" distR="0" wp14:anchorId="2FAE7494" wp14:editId="6A803DE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F23F" w14:textId="29F6A270" w:rsidR="00E34021" w:rsidRDefault="00E34021" w:rsidP="00A43989">
      <w:pPr>
        <w:pStyle w:val="Ttulo2"/>
        <w:rPr>
          <w:sz w:val="28"/>
          <w:szCs w:val="28"/>
        </w:rPr>
      </w:pPr>
      <w:bookmarkStart w:id="2" w:name="_Toc100844912"/>
      <w:r>
        <w:rPr>
          <w:sz w:val="28"/>
          <w:szCs w:val="28"/>
        </w:rPr>
        <w:t>2.- Inspección de Laravel.</w:t>
      </w:r>
      <w:bookmarkEnd w:id="2"/>
    </w:p>
    <w:p w14:paraId="32C0FA58" w14:textId="75496073" w:rsidR="004818F4" w:rsidRDefault="00E34021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Ahora, con todo instalado hago la prueba de Laravel.</w:t>
      </w:r>
    </w:p>
    <w:p w14:paraId="1B0613E4" w14:textId="4D302E4C" w:rsidR="00E34021" w:rsidRDefault="00E34021" w:rsidP="00DF76A7">
      <w:pPr>
        <w:jc w:val="both"/>
        <w:rPr>
          <w:sz w:val="28"/>
          <w:szCs w:val="28"/>
        </w:rPr>
      </w:pPr>
      <w:r w:rsidRPr="00E34021">
        <w:rPr>
          <w:noProof/>
          <w:sz w:val="28"/>
          <w:szCs w:val="28"/>
        </w:rPr>
        <w:lastRenderedPageBreak/>
        <w:drawing>
          <wp:inline distT="0" distB="0" distL="0" distR="0" wp14:anchorId="6AA95D60" wp14:editId="68CE4B6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FF10" w14:textId="1238CAE6" w:rsidR="00E34021" w:rsidRDefault="00A43989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3.- Modificaciones</w:t>
      </w:r>
    </w:p>
    <w:p w14:paraId="27CC8311" w14:textId="3D19CCA5" w:rsidR="00A43989" w:rsidRDefault="00A43989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Lo primero que haré es configurar el archivo de conexión de Laravel y así poder trabajar bien.</w:t>
      </w:r>
    </w:p>
    <w:p w14:paraId="21CCBA0C" w14:textId="0E486699" w:rsidR="00A43989" w:rsidRDefault="00F1381B" w:rsidP="00DF76A7">
      <w:pPr>
        <w:jc w:val="both"/>
        <w:rPr>
          <w:sz w:val="28"/>
          <w:szCs w:val="28"/>
        </w:rPr>
      </w:pPr>
      <w:r w:rsidRPr="00F1381B">
        <w:rPr>
          <w:noProof/>
          <w:sz w:val="28"/>
          <w:szCs w:val="28"/>
        </w:rPr>
        <w:drawing>
          <wp:inline distT="0" distB="0" distL="0" distR="0" wp14:anchorId="52ED6884" wp14:editId="163BC6D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C76A" w14:textId="3B3E8E57" w:rsidR="00F1381B" w:rsidRDefault="00F1381B" w:rsidP="00F1381B">
      <w:pPr>
        <w:pStyle w:val="Ttulo3"/>
        <w:rPr>
          <w:sz w:val="28"/>
          <w:szCs w:val="28"/>
        </w:rPr>
      </w:pPr>
      <w:bookmarkStart w:id="3" w:name="_Toc100844913"/>
      <w:r>
        <w:rPr>
          <w:sz w:val="28"/>
          <w:szCs w:val="28"/>
        </w:rPr>
        <w:lastRenderedPageBreak/>
        <w:t>3.1.- Migraciones</w:t>
      </w:r>
      <w:bookmarkEnd w:id="3"/>
    </w:p>
    <w:p w14:paraId="69E77B0E" w14:textId="7F5E1375" w:rsidR="00F1381B" w:rsidRDefault="00F1381B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Lo que haremos es migrar lo necesario a la base de datos e integrarlo con cetis CWP (cestis)</w:t>
      </w:r>
      <w:r w:rsidR="00A0264C">
        <w:rPr>
          <w:sz w:val="28"/>
          <w:szCs w:val="28"/>
        </w:rPr>
        <w:t>, también comprueba si hace falta alguna tabla importante y lo integra, si ya existe la evita</w:t>
      </w:r>
      <w:r>
        <w:rPr>
          <w:sz w:val="28"/>
          <w:szCs w:val="28"/>
        </w:rPr>
        <w:t>.</w:t>
      </w:r>
    </w:p>
    <w:p w14:paraId="169FA825" w14:textId="571D678A" w:rsidR="00A43989" w:rsidRDefault="00A0264C" w:rsidP="00DF76A7">
      <w:pPr>
        <w:jc w:val="both"/>
        <w:rPr>
          <w:sz w:val="28"/>
          <w:szCs w:val="28"/>
        </w:rPr>
      </w:pPr>
      <w:r w:rsidRPr="00A0264C">
        <w:rPr>
          <w:noProof/>
          <w:sz w:val="28"/>
          <w:szCs w:val="28"/>
        </w:rPr>
        <w:drawing>
          <wp:inline distT="0" distB="0" distL="0" distR="0" wp14:anchorId="4BB404F3" wp14:editId="49D05E2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D82" w14:textId="50FD4553" w:rsidR="00A0264C" w:rsidRDefault="00A0264C" w:rsidP="00F846CA">
      <w:pPr>
        <w:pStyle w:val="Ttulo2"/>
        <w:rPr>
          <w:sz w:val="28"/>
          <w:szCs w:val="28"/>
        </w:rPr>
      </w:pPr>
      <w:bookmarkStart w:id="4" w:name="_Toc100844914"/>
      <w:r>
        <w:rPr>
          <w:sz w:val="28"/>
          <w:szCs w:val="28"/>
        </w:rPr>
        <w:t xml:space="preserve">4.- </w:t>
      </w:r>
      <w:r w:rsidR="00F846CA">
        <w:rPr>
          <w:sz w:val="28"/>
          <w:szCs w:val="28"/>
        </w:rPr>
        <w:t>Integración ui</w:t>
      </w:r>
      <w:bookmarkEnd w:id="4"/>
    </w:p>
    <w:p w14:paraId="779929FD" w14:textId="602B3383" w:rsidR="00F846CA" w:rsidRDefault="00F846CA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Ahora integraré Bootstrap y el método de Login.</w:t>
      </w:r>
    </w:p>
    <w:p w14:paraId="7464093F" w14:textId="7BCC50F1" w:rsidR="00F846CA" w:rsidRDefault="00F846CA" w:rsidP="007E75F5">
      <w:pPr>
        <w:pStyle w:val="Ttulo3"/>
        <w:rPr>
          <w:sz w:val="28"/>
          <w:szCs w:val="28"/>
        </w:rPr>
      </w:pPr>
      <w:bookmarkStart w:id="5" w:name="_Toc100844915"/>
      <w:r>
        <w:rPr>
          <w:sz w:val="28"/>
          <w:szCs w:val="28"/>
        </w:rPr>
        <w:lastRenderedPageBreak/>
        <w:t>4.1.- Instalación UI</w:t>
      </w:r>
      <w:bookmarkEnd w:id="5"/>
    </w:p>
    <w:p w14:paraId="7F9E4040" w14:textId="2F836595" w:rsidR="00F846CA" w:rsidRDefault="00F846CA" w:rsidP="00DF76A7">
      <w:pPr>
        <w:jc w:val="both"/>
        <w:rPr>
          <w:sz w:val="28"/>
          <w:szCs w:val="28"/>
        </w:rPr>
      </w:pPr>
      <w:r w:rsidRPr="00F846CA">
        <w:rPr>
          <w:noProof/>
          <w:sz w:val="28"/>
          <w:szCs w:val="28"/>
        </w:rPr>
        <w:drawing>
          <wp:inline distT="0" distB="0" distL="0" distR="0" wp14:anchorId="4A71B05A" wp14:editId="22EE6AC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C052" w14:textId="7790851D" w:rsidR="00F846CA" w:rsidRDefault="00F846CA" w:rsidP="007E75F5">
      <w:pPr>
        <w:pStyle w:val="Ttulo3"/>
        <w:rPr>
          <w:sz w:val="28"/>
          <w:szCs w:val="28"/>
        </w:rPr>
      </w:pPr>
      <w:bookmarkStart w:id="6" w:name="_Toc100844916"/>
      <w:r>
        <w:rPr>
          <w:sz w:val="28"/>
          <w:szCs w:val="28"/>
        </w:rPr>
        <w:t>4.2.- Instalación ui de Bootstrap respetando la autenticación.</w:t>
      </w:r>
      <w:bookmarkEnd w:id="6"/>
    </w:p>
    <w:p w14:paraId="529A5D55" w14:textId="76034D95" w:rsidR="00F846CA" w:rsidRDefault="007E75F5" w:rsidP="00DF76A7">
      <w:pPr>
        <w:jc w:val="both"/>
        <w:rPr>
          <w:sz w:val="28"/>
          <w:szCs w:val="28"/>
        </w:rPr>
      </w:pPr>
      <w:r w:rsidRPr="007E75F5">
        <w:rPr>
          <w:noProof/>
          <w:sz w:val="28"/>
          <w:szCs w:val="28"/>
        </w:rPr>
        <w:drawing>
          <wp:inline distT="0" distB="0" distL="0" distR="0" wp14:anchorId="4074842E" wp14:editId="730038A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A8F3" w14:textId="327810EE" w:rsidR="007E75F5" w:rsidRDefault="007E75F5" w:rsidP="00B34F09">
      <w:pPr>
        <w:pStyle w:val="Ttulo3"/>
        <w:rPr>
          <w:sz w:val="28"/>
          <w:szCs w:val="28"/>
        </w:rPr>
      </w:pPr>
      <w:bookmarkStart w:id="7" w:name="_Toc100844917"/>
      <w:r>
        <w:rPr>
          <w:sz w:val="28"/>
          <w:szCs w:val="28"/>
        </w:rPr>
        <w:lastRenderedPageBreak/>
        <w:t>4.3.- Compilo todo lo descargado.</w:t>
      </w:r>
      <w:bookmarkEnd w:id="7"/>
    </w:p>
    <w:p w14:paraId="432E411E" w14:textId="3ABED12F" w:rsidR="007E75F5" w:rsidRDefault="00B34F09" w:rsidP="00DF76A7">
      <w:pPr>
        <w:jc w:val="both"/>
        <w:rPr>
          <w:sz w:val="28"/>
          <w:szCs w:val="28"/>
        </w:rPr>
      </w:pPr>
      <w:r w:rsidRPr="00B34F09">
        <w:rPr>
          <w:noProof/>
          <w:sz w:val="28"/>
          <w:szCs w:val="28"/>
        </w:rPr>
        <w:drawing>
          <wp:inline distT="0" distB="0" distL="0" distR="0" wp14:anchorId="6E45B12C" wp14:editId="2D80A17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D15" w14:textId="2A2DCD38" w:rsidR="00B34F09" w:rsidRDefault="00B34F09" w:rsidP="00B34F09">
      <w:pPr>
        <w:pStyle w:val="Ttulo3"/>
        <w:rPr>
          <w:sz w:val="28"/>
          <w:szCs w:val="28"/>
        </w:rPr>
      </w:pPr>
      <w:bookmarkStart w:id="8" w:name="_Toc100844918"/>
      <w:r>
        <w:rPr>
          <w:sz w:val="28"/>
          <w:szCs w:val="28"/>
        </w:rPr>
        <w:t>4.4.- Compruebo que todo ha funcionado.</w:t>
      </w:r>
      <w:bookmarkEnd w:id="8"/>
    </w:p>
    <w:p w14:paraId="5F634EC6" w14:textId="77777777" w:rsidR="00B34F09" w:rsidRDefault="00B34F09" w:rsidP="00DF76A7">
      <w:pPr>
        <w:jc w:val="both"/>
        <w:rPr>
          <w:sz w:val="28"/>
          <w:szCs w:val="28"/>
        </w:rPr>
      </w:pPr>
      <w:r w:rsidRPr="00B34F09">
        <w:rPr>
          <w:noProof/>
          <w:sz w:val="28"/>
          <w:szCs w:val="28"/>
        </w:rPr>
        <w:drawing>
          <wp:inline distT="0" distB="0" distL="0" distR="0" wp14:anchorId="170E2DB0" wp14:editId="6884383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8F2" w14:textId="7FD1EF8C" w:rsidR="00B34F09" w:rsidRDefault="00B34F09" w:rsidP="00DF76A7">
      <w:pPr>
        <w:jc w:val="both"/>
        <w:rPr>
          <w:sz w:val="28"/>
          <w:szCs w:val="28"/>
        </w:rPr>
      </w:pPr>
      <w:r w:rsidRPr="00B34F09">
        <w:rPr>
          <w:noProof/>
          <w:sz w:val="28"/>
          <w:szCs w:val="28"/>
        </w:rPr>
        <w:lastRenderedPageBreak/>
        <w:drawing>
          <wp:inline distT="0" distB="0" distL="0" distR="0" wp14:anchorId="62AE2B35" wp14:editId="0586363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C419" w14:textId="3D73BA16" w:rsidR="00B34F09" w:rsidRDefault="00B34F09" w:rsidP="00DF76A7">
      <w:pPr>
        <w:jc w:val="both"/>
        <w:rPr>
          <w:sz w:val="28"/>
          <w:szCs w:val="28"/>
        </w:rPr>
      </w:pPr>
      <w:r w:rsidRPr="00B34F09">
        <w:rPr>
          <w:noProof/>
          <w:sz w:val="28"/>
          <w:szCs w:val="28"/>
        </w:rPr>
        <w:drawing>
          <wp:inline distT="0" distB="0" distL="0" distR="0" wp14:anchorId="494A26BF" wp14:editId="6CB5715A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B177" w14:textId="0BDA29DA" w:rsidR="00B34F09" w:rsidRDefault="00CB22CD" w:rsidP="00CB22CD">
      <w:pPr>
        <w:pStyle w:val="Ttulo2"/>
        <w:rPr>
          <w:sz w:val="28"/>
          <w:szCs w:val="28"/>
        </w:rPr>
      </w:pPr>
      <w:bookmarkStart w:id="9" w:name="_Toc100844919"/>
      <w:r>
        <w:rPr>
          <w:sz w:val="28"/>
          <w:szCs w:val="28"/>
        </w:rPr>
        <w:t>Importante:</w:t>
      </w:r>
      <w:bookmarkEnd w:id="9"/>
    </w:p>
    <w:p w14:paraId="4B84458B" w14:textId="671DEA41" w:rsidR="00CB22CD" w:rsidRDefault="00CB22CD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Se usará un generador de crud para así poder facilitar el trabajo para cada tabla.</w:t>
      </w:r>
    </w:p>
    <w:p w14:paraId="01B0AA8A" w14:textId="74E04FEA" w:rsidR="00CB22CD" w:rsidRDefault="00CB22CD" w:rsidP="00593AA7">
      <w:pPr>
        <w:pStyle w:val="Ttulo2"/>
        <w:rPr>
          <w:sz w:val="28"/>
          <w:szCs w:val="28"/>
        </w:rPr>
      </w:pPr>
      <w:bookmarkStart w:id="10" w:name="_Toc100844920"/>
      <w:r>
        <w:rPr>
          <w:sz w:val="28"/>
          <w:szCs w:val="28"/>
        </w:rPr>
        <w:t>5.- Instalación del crud.</w:t>
      </w:r>
      <w:bookmarkEnd w:id="10"/>
    </w:p>
    <w:p w14:paraId="5C66C4CF" w14:textId="65764E69" w:rsidR="00CB22CD" w:rsidRDefault="00CB22CD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Ahora instalaré el paquete del proceso de construcción del crud.</w:t>
      </w:r>
    </w:p>
    <w:p w14:paraId="06AB1247" w14:textId="723D4BCB" w:rsidR="00CB22CD" w:rsidRDefault="00CB22CD" w:rsidP="00593AA7">
      <w:pPr>
        <w:pStyle w:val="Ttulo3"/>
        <w:rPr>
          <w:sz w:val="28"/>
          <w:szCs w:val="28"/>
        </w:rPr>
      </w:pPr>
      <w:bookmarkStart w:id="11" w:name="_Toc100844921"/>
      <w:r>
        <w:rPr>
          <w:sz w:val="28"/>
          <w:szCs w:val="28"/>
        </w:rPr>
        <w:lastRenderedPageBreak/>
        <w:t>5.1.- Fragmento de código.</w:t>
      </w:r>
      <w:bookmarkEnd w:id="11"/>
    </w:p>
    <w:p w14:paraId="3491AC86" w14:textId="14F12741" w:rsidR="00CB22CD" w:rsidRDefault="00CB22CD" w:rsidP="00DF76A7">
      <w:pPr>
        <w:jc w:val="both"/>
        <w:rPr>
          <w:sz w:val="28"/>
          <w:szCs w:val="28"/>
        </w:rPr>
      </w:pPr>
      <w:r w:rsidRPr="00CB22CD">
        <w:rPr>
          <w:noProof/>
          <w:sz w:val="28"/>
          <w:szCs w:val="28"/>
        </w:rPr>
        <w:drawing>
          <wp:inline distT="0" distB="0" distL="0" distR="0" wp14:anchorId="193A1ECA" wp14:editId="457E2F80">
            <wp:extent cx="5612130" cy="29591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B5B8" w14:textId="2170583E" w:rsidR="00CB22CD" w:rsidRDefault="00CB22CD" w:rsidP="00593AA7">
      <w:pPr>
        <w:pStyle w:val="Ttulo3"/>
        <w:rPr>
          <w:sz w:val="28"/>
          <w:szCs w:val="28"/>
        </w:rPr>
      </w:pPr>
      <w:bookmarkStart w:id="12" w:name="_Toc100844922"/>
      <w:r>
        <w:rPr>
          <w:sz w:val="28"/>
          <w:szCs w:val="28"/>
        </w:rPr>
        <w:t>5.2.- Uso de la consola.</w:t>
      </w:r>
      <w:bookmarkEnd w:id="12"/>
    </w:p>
    <w:p w14:paraId="6DF60A3A" w14:textId="36A5D9DE" w:rsidR="00CB22CD" w:rsidRDefault="00CB22CD" w:rsidP="00DF76A7">
      <w:pPr>
        <w:jc w:val="both"/>
        <w:rPr>
          <w:sz w:val="28"/>
          <w:szCs w:val="28"/>
        </w:rPr>
      </w:pPr>
      <w:r w:rsidRPr="00CB22CD">
        <w:rPr>
          <w:noProof/>
          <w:sz w:val="28"/>
          <w:szCs w:val="28"/>
        </w:rPr>
        <w:drawing>
          <wp:inline distT="0" distB="0" distL="0" distR="0" wp14:anchorId="5731F05D" wp14:editId="6A16154F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88D" w14:textId="7FF8EE09" w:rsidR="00323489" w:rsidRDefault="00323489" w:rsidP="00DF76A7">
      <w:pPr>
        <w:jc w:val="both"/>
        <w:rPr>
          <w:sz w:val="28"/>
          <w:szCs w:val="28"/>
        </w:rPr>
      </w:pPr>
      <w:r w:rsidRPr="00323489">
        <w:rPr>
          <w:noProof/>
          <w:sz w:val="28"/>
          <w:szCs w:val="28"/>
        </w:rPr>
        <w:lastRenderedPageBreak/>
        <w:drawing>
          <wp:inline distT="0" distB="0" distL="0" distR="0" wp14:anchorId="655D0FDB" wp14:editId="073B109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C669" w14:textId="28AF9A8F" w:rsidR="00323489" w:rsidRDefault="00323489" w:rsidP="00593AA7">
      <w:pPr>
        <w:pStyle w:val="Ttulo3"/>
        <w:rPr>
          <w:sz w:val="28"/>
          <w:szCs w:val="28"/>
        </w:rPr>
      </w:pPr>
      <w:bookmarkStart w:id="13" w:name="_Toc100844923"/>
      <w:r>
        <w:rPr>
          <w:sz w:val="28"/>
          <w:szCs w:val="28"/>
        </w:rPr>
        <w:t>5.3.- Creo los crud.</w:t>
      </w:r>
      <w:bookmarkEnd w:id="13"/>
    </w:p>
    <w:p w14:paraId="574D33BA" w14:textId="6039744B" w:rsidR="00323489" w:rsidRDefault="009230C1" w:rsidP="00DF76A7">
      <w:pPr>
        <w:jc w:val="both"/>
        <w:rPr>
          <w:sz w:val="28"/>
          <w:szCs w:val="28"/>
        </w:rPr>
      </w:pPr>
      <w:r w:rsidRPr="009230C1">
        <w:rPr>
          <w:noProof/>
          <w:sz w:val="28"/>
          <w:szCs w:val="28"/>
        </w:rPr>
        <w:drawing>
          <wp:inline distT="0" distB="0" distL="0" distR="0" wp14:anchorId="4996CB15" wp14:editId="0EE9A97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4A60" w14:textId="4D22994B" w:rsidR="009230C1" w:rsidRDefault="009230C1" w:rsidP="00DF76A7">
      <w:pPr>
        <w:jc w:val="both"/>
        <w:rPr>
          <w:sz w:val="28"/>
          <w:szCs w:val="28"/>
        </w:rPr>
      </w:pPr>
      <w:r w:rsidRPr="009230C1">
        <w:rPr>
          <w:noProof/>
          <w:sz w:val="28"/>
          <w:szCs w:val="28"/>
        </w:rPr>
        <w:lastRenderedPageBreak/>
        <w:drawing>
          <wp:inline distT="0" distB="0" distL="0" distR="0" wp14:anchorId="435FA664" wp14:editId="45ACB69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C3CA" w14:textId="6141AAA7" w:rsidR="009230C1" w:rsidRDefault="009230C1" w:rsidP="00593AA7">
      <w:pPr>
        <w:pStyle w:val="Ttulo3"/>
        <w:rPr>
          <w:sz w:val="28"/>
          <w:szCs w:val="28"/>
        </w:rPr>
      </w:pPr>
      <w:bookmarkStart w:id="14" w:name="_Toc100844924"/>
      <w:r>
        <w:rPr>
          <w:sz w:val="28"/>
          <w:szCs w:val="28"/>
        </w:rPr>
        <w:t>5.4.- Modificamos el menú para acceso rápido.</w:t>
      </w:r>
      <w:bookmarkEnd w:id="14"/>
    </w:p>
    <w:p w14:paraId="6C179845" w14:textId="5B126DE6" w:rsidR="009230C1" w:rsidRDefault="008A5ADF" w:rsidP="00DF76A7">
      <w:pPr>
        <w:jc w:val="both"/>
        <w:rPr>
          <w:sz w:val="28"/>
          <w:szCs w:val="28"/>
        </w:rPr>
      </w:pPr>
      <w:r w:rsidRPr="008A5ADF">
        <w:rPr>
          <w:noProof/>
          <w:sz w:val="28"/>
          <w:szCs w:val="28"/>
        </w:rPr>
        <w:drawing>
          <wp:inline distT="0" distB="0" distL="0" distR="0" wp14:anchorId="07A1680B" wp14:editId="129E398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9AD" w14:textId="640808F9" w:rsidR="008A5ADF" w:rsidRDefault="008A5ADF" w:rsidP="00593AA7">
      <w:pPr>
        <w:pStyle w:val="Ttulo2"/>
        <w:rPr>
          <w:sz w:val="28"/>
          <w:szCs w:val="28"/>
        </w:rPr>
      </w:pPr>
      <w:bookmarkStart w:id="15" w:name="_Toc100844925"/>
      <w:r>
        <w:rPr>
          <w:sz w:val="28"/>
          <w:szCs w:val="28"/>
        </w:rPr>
        <w:lastRenderedPageBreak/>
        <w:t>6.- Resultado.</w:t>
      </w:r>
      <w:bookmarkEnd w:id="15"/>
    </w:p>
    <w:p w14:paraId="234D2B8D" w14:textId="02F090C0" w:rsidR="008A5ADF" w:rsidRDefault="008A5ADF" w:rsidP="00DF76A7">
      <w:pPr>
        <w:jc w:val="both"/>
        <w:rPr>
          <w:sz w:val="28"/>
          <w:szCs w:val="28"/>
        </w:rPr>
      </w:pPr>
      <w:r w:rsidRPr="008A5ADF">
        <w:rPr>
          <w:noProof/>
          <w:sz w:val="28"/>
          <w:szCs w:val="28"/>
        </w:rPr>
        <w:drawing>
          <wp:inline distT="0" distB="0" distL="0" distR="0" wp14:anchorId="4B561B14" wp14:editId="011C3C8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CAB9" w14:textId="0D88DB2B" w:rsidR="00593AA7" w:rsidRDefault="00593AA7" w:rsidP="00593AA7">
      <w:pPr>
        <w:pStyle w:val="Ttulo2"/>
        <w:rPr>
          <w:sz w:val="28"/>
          <w:szCs w:val="28"/>
        </w:rPr>
      </w:pPr>
      <w:bookmarkStart w:id="16" w:name="_Toc100844926"/>
      <w:r>
        <w:rPr>
          <w:sz w:val="28"/>
          <w:szCs w:val="28"/>
        </w:rPr>
        <w:t>7.- Corrección del menú.</w:t>
      </w:r>
      <w:bookmarkEnd w:id="16"/>
    </w:p>
    <w:p w14:paraId="564CBCA3" w14:textId="673978C9" w:rsidR="00593AA7" w:rsidRDefault="00593AA7" w:rsidP="00DF76A7">
      <w:pPr>
        <w:jc w:val="both"/>
        <w:rPr>
          <w:sz w:val="28"/>
          <w:szCs w:val="28"/>
        </w:rPr>
      </w:pPr>
      <w:r>
        <w:rPr>
          <w:sz w:val="28"/>
          <w:szCs w:val="28"/>
        </w:rPr>
        <w:t>Aquí traté de limpiar un poco más el sistema de Laravel.</w:t>
      </w:r>
    </w:p>
    <w:p w14:paraId="22DBAA56" w14:textId="51DE4AEC" w:rsidR="00593AA7" w:rsidRDefault="00593AA7" w:rsidP="00593AA7">
      <w:pPr>
        <w:pStyle w:val="Ttulo3"/>
        <w:rPr>
          <w:sz w:val="28"/>
          <w:szCs w:val="28"/>
        </w:rPr>
      </w:pPr>
      <w:bookmarkStart w:id="17" w:name="_Toc100844927"/>
      <w:r>
        <w:rPr>
          <w:sz w:val="28"/>
          <w:szCs w:val="28"/>
        </w:rPr>
        <w:t>7.1.- Código.</w:t>
      </w:r>
      <w:bookmarkEnd w:id="17"/>
    </w:p>
    <w:p w14:paraId="57ED21BD" w14:textId="40485A1F" w:rsidR="00593AA7" w:rsidRDefault="00593AA7" w:rsidP="00DF76A7">
      <w:pPr>
        <w:jc w:val="both"/>
        <w:rPr>
          <w:sz w:val="28"/>
          <w:szCs w:val="28"/>
        </w:rPr>
      </w:pPr>
      <w:r w:rsidRPr="00593AA7">
        <w:rPr>
          <w:sz w:val="28"/>
          <w:szCs w:val="28"/>
        </w:rPr>
        <w:drawing>
          <wp:inline distT="0" distB="0" distL="0" distR="0" wp14:anchorId="6DDACCEA" wp14:editId="3018BE4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38A9" w14:textId="57A38E25" w:rsidR="00593AA7" w:rsidRDefault="00593AA7" w:rsidP="00593AA7">
      <w:pPr>
        <w:pStyle w:val="Ttulo3"/>
        <w:rPr>
          <w:sz w:val="28"/>
          <w:szCs w:val="28"/>
        </w:rPr>
      </w:pPr>
      <w:bookmarkStart w:id="18" w:name="_Toc100844928"/>
      <w:r>
        <w:rPr>
          <w:sz w:val="28"/>
          <w:szCs w:val="28"/>
        </w:rPr>
        <w:lastRenderedPageBreak/>
        <w:t>7.2.- Vista.</w:t>
      </w:r>
      <w:bookmarkEnd w:id="18"/>
    </w:p>
    <w:p w14:paraId="3890F6EF" w14:textId="0D4AD979" w:rsidR="00593AA7" w:rsidRPr="00593AA7" w:rsidRDefault="00F50644" w:rsidP="00593AA7">
      <w:r w:rsidRPr="00F50644">
        <w:drawing>
          <wp:inline distT="0" distB="0" distL="0" distR="0" wp14:anchorId="0B85B1B4" wp14:editId="4058B71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AA7" w:rsidRPr="00593AA7">
      <w:headerReference w:type="even" r:id="rId27"/>
      <w:headerReference w:type="default" r:id="rId28"/>
      <w:footerReference w:type="default" r:id="rId29"/>
      <w:headerReference w:type="firs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379C3" w14:textId="77777777" w:rsidR="00E15C99" w:rsidRDefault="00E15C99" w:rsidP="00DA01B2">
      <w:pPr>
        <w:spacing w:after="0" w:line="240" w:lineRule="auto"/>
      </w:pPr>
      <w:r>
        <w:separator/>
      </w:r>
    </w:p>
  </w:endnote>
  <w:endnote w:type="continuationSeparator" w:id="0">
    <w:p w14:paraId="2FD7498C" w14:textId="77777777" w:rsidR="00E15C99" w:rsidRDefault="00E15C99" w:rsidP="00DA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96"/>
      <w:gridCol w:w="442"/>
    </w:tblGrid>
    <w:tr w:rsidR="00682662" w14:paraId="0AE78274" w14:textId="77777777">
      <w:trPr>
        <w:jc w:val="right"/>
      </w:trPr>
      <w:tc>
        <w:tcPr>
          <w:tcW w:w="4795" w:type="dxa"/>
          <w:vAlign w:val="center"/>
        </w:tcPr>
        <w:p w14:paraId="5ED5BEA4" w14:textId="6BC0DFD7" w:rsidR="00682662" w:rsidRDefault="00E15C99">
          <w:pPr>
            <w:pStyle w:val="Encabezado"/>
            <w:jc w:val="right"/>
            <w:rPr>
              <w:caps/>
              <w:color w:val="000000" w:themeColor="text1"/>
            </w:rPr>
          </w:pPr>
          <w:sdt>
            <w:sdtPr>
              <w:rPr>
                <w:caps/>
                <w:color w:val="000000" w:themeColor="text1"/>
              </w:rPr>
              <w:alias w:val="Autor"/>
              <w:tag w:val=""/>
              <w:id w:val="1534539408"/>
              <w:placeholder>
                <w:docPart w:val="2835EE7D1E1C41169EEF3E302368C2B1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6910B7">
                <w:rPr>
                  <w:caps/>
                  <w:color w:val="000000" w:themeColor="text1"/>
                </w:rPr>
                <w:t>Jose Luis Melchor Estrada</w:t>
              </w:r>
            </w:sdtContent>
          </w:sdt>
          <w:r w:rsidR="00682662">
            <w:rPr>
              <w:caps/>
              <w:color w:val="000000" w:themeColor="text1"/>
            </w:rPr>
            <w:t xml:space="preserve"> JOSPROX MX | Internacional página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48FF72E4" w14:textId="77777777" w:rsidR="00682662" w:rsidRDefault="00682662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5C7F437" w14:textId="5EAAF068" w:rsidR="00DA01B2" w:rsidRDefault="00DA01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DD22C" w14:textId="77777777" w:rsidR="00E15C99" w:rsidRDefault="00E15C99" w:rsidP="00DA01B2">
      <w:pPr>
        <w:spacing w:after="0" w:line="240" w:lineRule="auto"/>
      </w:pPr>
      <w:r>
        <w:separator/>
      </w:r>
    </w:p>
  </w:footnote>
  <w:footnote w:type="continuationSeparator" w:id="0">
    <w:p w14:paraId="5911F583" w14:textId="77777777" w:rsidR="00E15C99" w:rsidRDefault="00E15C99" w:rsidP="00DA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EBE79" w14:textId="77777777" w:rsidR="00DA01B2" w:rsidRDefault="00E15C99">
    <w:pPr>
      <w:pStyle w:val="Encabezado"/>
    </w:pPr>
    <w:r>
      <w:rPr>
        <w:noProof/>
      </w:rPr>
      <w:pict w14:anchorId="3B59A6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519876" o:spid="_x0000_s1026" type="#_x0000_t75" style="position:absolute;margin-left:0;margin-top:0;width:441.75pt;height:154.6pt;z-index:-251657216;mso-position-horizontal:center;mso-position-horizontal-relative:margin;mso-position-vertical:center;mso-position-vertical-relative:margin" o:allowincell="f">
          <v:imagedata r:id="rId1" o:title="cropped-JOSPROX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69C3" w14:textId="77777777" w:rsidR="00DA01B2" w:rsidRDefault="00E15C99">
    <w:pPr>
      <w:pStyle w:val="Encabezado"/>
    </w:pPr>
    <w:r>
      <w:rPr>
        <w:noProof/>
      </w:rPr>
      <w:pict w14:anchorId="79604F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519877" o:spid="_x0000_s1027" type="#_x0000_t75" style="position:absolute;margin-left:0;margin-top:0;width:441.75pt;height:154.6pt;z-index:-251656192;mso-position-horizontal:center;mso-position-horizontal-relative:margin;mso-position-vertical:center;mso-position-vertical-relative:margin" o:allowincell="f">
          <v:imagedata r:id="rId1" o:title="cropped-JOSPROX-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A8374" w14:textId="77777777" w:rsidR="00DA01B2" w:rsidRDefault="00E15C99">
    <w:pPr>
      <w:pStyle w:val="Encabezado"/>
    </w:pPr>
    <w:r>
      <w:rPr>
        <w:noProof/>
      </w:rPr>
      <w:pict w14:anchorId="7EE707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519875" o:spid="_x0000_s1025" type="#_x0000_t75" style="position:absolute;margin-left:0;margin-top:0;width:441.75pt;height:154.6pt;z-index:-251658240;mso-position-horizontal:center;mso-position-horizontal-relative:margin;mso-position-vertical:center;mso-position-vertical-relative:margin" o:allowincell="f">
          <v:imagedata r:id="rId1" o:title="cropped-JOSPROX-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92"/>
    <w:rsid w:val="00023ADF"/>
    <w:rsid w:val="000D15DF"/>
    <w:rsid w:val="000D47CC"/>
    <w:rsid w:val="00323489"/>
    <w:rsid w:val="004818F4"/>
    <w:rsid w:val="00593AA7"/>
    <w:rsid w:val="005A68E9"/>
    <w:rsid w:val="00682662"/>
    <w:rsid w:val="006910B7"/>
    <w:rsid w:val="00726292"/>
    <w:rsid w:val="007E75F5"/>
    <w:rsid w:val="008A5ADF"/>
    <w:rsid w:val="009230C1"/>
    <w:rsid w:val="00A0264C"/>
    <w:rsid w:val="00A43989"/>
    <w:rsid w:val="00B1074C"/>
    <w:rsid w:val="00B34F09"/>
    <w:rsid w:val="00B65413"/>
    <w:rsid w:val="00CB22CD"/>
    <w:rsid w:val="00CE1638"/>
    <w:rsid w:val="00D049A8"/>
    <w:rsid w:val="00DA01B2"/>
    <w:rsid w:val="00DF76A7"/>
    <w:rsid w:val="00E15C99"/>
    <w:rsid w:val="00E34021"/>
    <w:rsid w:val="00EB38B4"/>
    <w:rsid w:val="00F1381B"/>
    <w:rsid w:val="00F50644"/>
    <w:rsid w:val="00F84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34661"/>
  <w15:chartTrackingRefBased/>
  <w15:docId w15:val="{26BEF82D-0BE3-46A8-AC85-634A3D2CA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826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10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38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E1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A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01B2"/>
  </w:style>
  <w:style w:type="paragraph" w:styleId="Piedepgina">
    <w:name w:val="footer"/>
    <w:basedOn w:val="Normal"/>
    <w:link w:val="PiedepginaCar"/>
    <w:uiPriority w:val="99"/>
    <w:unhideWhenUsed/>
    <w:rsid w:val="00DA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01B2"/>
  </w:style>
  <w:style w:type="character" w:customStyle="1" w:styleId="Ttulo1Car">
    <w:name w:val="Título 1 Car"/>
    <w:basedOn w:val="Fuentedeprrafopredeter"/>
    <w:link w:val="Ttulo1"/>
    <w:uiPriority w:val="9"/>
    <w:rsid w:val="00682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82662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10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6910B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910B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910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138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34F0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lhal\Documents\Plantillas%20personalizadas%20de%20Office\Cetis%206A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35EE7D1E1C41169EEF3E302368C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014046-BF2F-4221-8915-C943B658F265}"/>
      </w:docPartPr>
      <w:docPartBody>
        <w:p w:rsidR="00D0229D" w:rsidRDefault="002F0E75" w:rsidP="002F0E75">
          <w:pPr>
            <w:pStyle w:val="2835EE7D1E1C41169EEF3E302368C2B1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75"/>
    <w:rsid w:val="002C7240"/>
    <w:rsid w:val="002F0E75"/>
    <w:rsid w:val="004F6DE6"/>
    <w:rsid w:val="006165DF"/>
    <w:rsid w:val="00D0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835EE7D1E1C41169EEF3E302368C2B1">
    <w:name w:val="2835EE7D1E1C41169EEF3E302368C2B1"/>
    <w:rsid w:val="002F0E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08274-51BE-4A47-A170-C73F09047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Cetis 6AP.dotx</Template>
  <TotalTime>278</TotalTime>
  <Pages>12</Pages>
  <Words>564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Melchor Estrada</dc:creator>
  <cp:keywords/>
  <dc:description/>
  <cp:lastModifiedBy>Jose Luis Melchor Estrada</cp:lastModifiedBy>
  <cp:revision>3</cp:revision>
  <dcterms:created xsi:type="dcterms:W3CDTF">2022-04-13T18:10:00Z</dcterms:created>
  <dcterms:modified xsi:type="dcterms:W3CDTF">2022-04-14T21:09:00Z</dcterms:modified>
</cp:coreProperties>
</file>